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454D8" w14:textId="77777777" w:rsidR="00952F7D" w:rsidRDefault="00DF198B" w:rsidP="00A30223">
      <w:pPr>
        <w:pStyle w:val="Delimitadorgrfico"/>
      </w:pPr>
      <w:r w:rsidRPr="004909D9">
        <w:rPr>
          <w:noProof/>
          <w:lang w:bidi="es-ES"/>
        </w:rPr>
        <w:drawing>
          <wp:anchor distT="0" distB="0" distL="114300" distR="114300" simplePos="0" relativeHeight="251658240" behindDoc="1" locked="0" layoutInCell="1" allowOverlap="1" wp14:anchorId="29F7AD4B" wp14:editId="1DBFDFFA">
            <wp:simplePos x="0" y="0"/>
            <wp:positionH relativeFrom="margin">
              <wp:align>left</wp:align>
            </wp:positionH>
            <wp:positionV relativeFrom="margin">
              <wp:align>top</wp:align>
            </wp:positionV>
            <wp:extent cx="6858000" cy="9763125"/>
            <wp:effectExtent l="0" t="0" r="0" b="9525"/>
            <wp:wrapNone/>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763125"/>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2425E03" w14:textId="77777777" w:rsidTr="00185F4A">
        <w:trPr>
          <w:trHeight w:val="1083"/>
        </w:trPr>
        <w:tc>
          <w:tcPr>
            <w:tcW w:w="10790" w:type="dxa"/>
            <w:gridSpan w:val="9"/>
          </w:tcPr>
          <w:p w14:paraId="6957A42E" w14:textId="77777777" w:rsidR="00DF198B" w:rsidRDefault="00DF198B"/>
        </w:tc>
      </w:tr>
      <w:tr w:rsidR="00DF198B" w14:paraId="4DF12644" w14:textId="77777777" w:rsidTr="00185F4A">
        <w:trPr>
          <w:trHeight w:val="1068"/>
        </w:trPr>
        <w:tc>
          <w:tcPr>
            <w:tcW w:w="1198" w:type="dxa"/>
            <w:gridSpan w:val="2"/>
            <w:tcBorders>
              <w:right w:val="single" w:sz="18" w:space="0" w:color="476166" w:themeColor="accent1"/>
            </w:tcBorders>
          </w:tcPr>
          <w:p w14:paraId="271D891C"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321BFDA" w14:textId="3BBF59B0" w:rsidR="00DF198B" w:rsidRPr="00DF198B" w:rsidRDefault="001460C1" w:rsidP="00874FE7">
            <w:pPr>
              <w:pStyle w:val="Ttulo1"/>
            </w:pPr>
            <w:r>
              <w:t>P.</w:t>
            </w:r>
            <w:r w:rsidR="00BA65D5">
              <w:t xml:space="preserve"> </w:t>
            </w:r>
            <w:r w:rsidR="00401E1E">
              <w:t>ADSOFT</w:t>
            </w:r>
            <w:r>
              <w:t xml:space="preserve"> – PRÁCTICA </w:t>
            </w:r>
            <w:r w:rsidR="00401E1E">
              <w:t>4</w:t>
            </w:r>
          </w:p>
        </w:tc>
        <w:tc>
          <w:tcPr>
            <w:tcW w:w="1199" w:type="dxa"/>
            <w:gridSpan w:val="2"/>
            <w:tcBorders>
              <w:left w:val="single" w:sz="18" w:space="0" w:color="476166" w:themeColor="accent1"/>
            </w:tcBorders>
          </w:tcPr>
          <w:p w14:paraId="30C9EF61" w14:textId="77777777" w:rsidR="00DF198B" w:rsidRDefault="00DF198B"/>
        </w:tc>
      </w:tr>
      <w:tr w:rsidR="00DF198B" w14:paraId="04F1FE3F" w14:textId="77777777" w:rsidTr="00185F4A">
        <w:trPr>
          <w:trHeight w:val="1837"/>
        </w:trPr>
        <w:tc>
          <w:tcPr>
            <w:tcW w:w="1170" w:type="dxa"/>
          </w:tcPr>
          <w:p w14:paraId="3755EA3A" w14:textId="77777777" w:rsidR="00DF198B" w:rsidRDefault="00DF198B"/>
        </w:tc>
        <w:tc>
          <w:tcPr>
            <w:tcW w:w="8460" w:type="dxa"/>
            <w:gridSpan w:val="7"/>
          </w:tcPr>
          <w:p w14:paraId="76077FA5" w14:textId="77777777" w:rsidR="00DF198B" w:rsidRDefault="00DF198B"/>
        </w:tc>
        <w:tc>
          <w:tcPr>
            <w:tcW w:w="1160" w:type="dxa"/>
          </w:tcPr>
          <w:p w14:paraId="18B8CF36" w14:textId="77777777" w:rsidR="00DF198B" w:rsidRDefault="00DF198B"/>
        </w:tc>
      </w:tr>
      <w:tr w:rsidR="00DF198B" w14:paraId="23621708" w14:textId="77777777" w:rsidTr="00185F4A">
        <w:trPr>
          <w:trHeight w:val="929"/>
        </w:trPr>
        <w:tc>
          <w:tcPr>
            <w:tcW w:w="2397" w:type="dxa"/>
            <w:gridSpan w:val="4"/>
          </w:tcPr>
          <w:p w14:paraId="52B37022" w14:textId="77777777" w:rsidR="00DF198B" w:rsidRDefault="00DF198B"/>
        </w:tc>
        <w:tc>
          <w:tcPr>
            <w:tcW w:w="5995" w:type="dxa"/>
            <w:shd w:val="clear" w:color="auto" w:fill="FFFFFF" w:themeFill="background1"/>
          </w:tcPr>
          <w:p w14:paraId="48E19980" w14:textId="77777777" w:rsidR="00DF198B" w:rsidRPr="00DF198B" w:rsidRDefault="00DF198B" w:rsidP="00DF198B">
            <w:pPr>
              <w:jc w:val="center"/>
              <w:rPr>
                <w:rFonts w:ascii="Georgia" w:hAnsi="Georgia"/>
                <w:sz w:val="48"/>
                <w:szCs w:val="48"/>
              </w:rPr>
            </w:pPr>
          </w:p>
        </w:tc>
        <w:tc>
          <w:tcPr>
            <w:tcW w:w="2398" w:type="dxa"/>
            <w:gridSpan w:val="4"/>
          </w:tcPr>
          <w:p w14:paraId="11CA927A" w14:textId="77777777" w:rsidR="00DF198B" w:rsidRDefault="00DF198B"/>
        </w:tc>
      </w:tr>
      <w:tr w:rsidR="00DF198B" w14:paraId="27B19D1E" w14:textId="77777777" w:rsidTr="00185F4A">
        <w:trPr>
          <w:trHeight w:val="1460"/>
        </w:trPr>
        <w:tc>
          <w:tcPr>
            <w:tcW w:w="2397" w:type="dxa"/>
            <w:gridSpan w:val="4"/>
          </w:tcPr>
          <w:p w14:paraId="051A570A" w14:textId="77777777" w:rsidR="00DF198B" w:rsidRDefault="00DF198B"/>
        </w:tc>
        <w:tc>
          <w:tcPr>
            <w:tcW w:w="5995" w:type="dxa"/>
            <w:shd w:val="clear" w:color="auto" w:fill="FFFFFF" w:themeFill="background1"/>
          </w:tcPr>
          <w:p w14:paraId="5E89D8E6" w14:textId="57B6F14D" w:rsidR="00DF198B" w:rsidRPr="00DF198B" w:rsidRDefault="001460C1" w:rsidP="00874FE7">
            <w:pPr>
              <w:pStyle w:val="Ttulo2"/>
            </w:pPr>
            <w:r>
              <w:t>Alejandro Hurtado y Camilo Jené</w:t>
            </w:r>
          </w:p>
        </w:tc>
        <w:tc>
          <w:tcPr>
            <w:tcW w:w="2398" w:type="dxa"/>
            <w:gridSpan w:val="4"/>
          </w:tcPr>
          <w:p w14:paraId="6952C738" w14:textId="77777777" w:rsidR="00DF198B" w:rsidRDefault="00DF198B"/>
        </w:tc>
      </w:tr>
      <w:tr w:rsidR="00DF198B" w14:paraId="0386B35A" w14:textId="77777777" w:rsidTr="00CD7613">
        <w:trPr>
          <w:trHeight w:val="8172"/>
        </w:trPr>
        <w:tc>
          <w:tcPr>
            <w:tcW w:w="2397" w:type="dxa"/>
            <w:gridSpan w:val="4"/>
            <w:vAlign w:val="bottom"/>
          </w:tcPr>
          <w:p w14:paraId="63E53F5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6CBBFCB1" w14:textId="7BFB1E52" w:rsidR="00DF198B" w:rsidRPr="00DF198B" w:rsidRDefault="00401E1E" w:rsidP="00874FE7">
            <w:pPr>
              <w:pStyle w:val="Ttulo3"/>
            </w:pPr>
            <w:r>
              <w:t>28</w:t>
            </w:r>
            <w:r w:rsidR="001460C1">
              <w:t>/0</w:t>
            </w:r>
            <w:r w:rsidR="00462C9A">
              <w:t>4</w:t>
            </w:r>
            <w:r w:rsidR="001460C1">
              <w:t>/2021</w:t>
            </w:r>
          </w:p>
          <w:p w14:paraId="02D9F775" w14:textId="77777777" w:rsidR="00874FE7" w:rsidRPr="00DF198B" w:rsidRDefault="00B46140" w:rsidP="00874FE7">
            <w:pPr>
              <w:pStyle w:val="Ttulo3"/>
            </w:pPr>
            <w:sdt>
              <w:sdtPr>
                <w:id w:val="-1516760087"/>
                <w:placeholder>
                  <w:docPart w:val="DC03094EA1DE40598FBCA8497C3297DC"/>
                </w:placeholder>
                <w:temporary/>
                <w:showingPlcHdr/>
                <w15:appearance w15:val="hidden"/>
              </w:sdtPr>
              <w:sdtEndPr/>
              <w:sdtContent>
                <w:r w:rsidR="00874FE7" w:rsidRPr="00DF198B">
                  <w:rPr>
                    <w:lang w:bidi="es-ES"/>
                  </w:rPr>
                  <w:t>—</w:t>
                </w:r>
              </w:sdtContent>
            </w:sdt>
          </w:p>
          <w:p w14:paraId="7EF6FF5E" w14:textId="74CB094B" w:rsidR="00DF198B" w:rsidRPr="00DF198B" w:rsidRDefault="00401E1E" w:rsidP="00874FE7">
            <w:pPr>
              <w:pStyle w:val="Ttulo3"/>
            </w:pPr>
            <w:r>
              <w:t>Análisis y Diseño de Software</w:t>
            </w:r>
          </w:p>
          <w:p w14:paraId="64AFBE5F" w14:textId="77777777" w:rsidR="00DF198B" w:rsidRPr="00DF198B" w:rsidRDefault="00B46140" w:rsidP="00874FE7">
            <w:pPr>
              <w:pStyle w:val="Ttulo3"/>
            </w:pPr>
            <w:sdt>
              <w:sdtPr>
                <w:id w:val="1492440299"/>
                <w:placeholder>
                  <w:docPart w:val="04CBC4BB45A0410AA3E783A223928A37"/>
                </w:placeholder>
                <w:temporary/>
                <w:showingPlcHdr/>
                <w15:appearance w15:val="hidden"/>
              </w:sdtPr>
              <w:sdtEndPr/>
              <w:sdtContent>
                <w:r w:rsidR="00874FE7" w:rsidRPr="00DF198B">
                  <w:rPr>
                    <w:lang w:bidi="es-ES"/>
                  </w:rPr>
                  <w:t>—</w:t>
                </w:r>
              </w:sdtContent>
            </w:sdt>
          </w:p>
          <w:p w14:paraId="452731C8" w14:textId="05144C16" w:rsidR="00DF198B" w:rsidRDefault="001460C1" w:rsidP="00874FE7">
            <w:pPr>
              <w:pStyle w:val="Ttulo3"/>
            </w:pPr>
            <w:r>
              <w:t xml:space="preserve">Profesor: </w:t>
            </w:r>
            <w:r w:rsidR="00401E1E">
              <w:t>Pablo Sánchez</w:t>
            </w:r>
          </w:p>
          <w:p w14:paraId="0BAD9562" w14:textId="77777777" w:rsidR="00DF198B" w:rsidRPr="00DF198B" w:rsidRDefault="00DF198B" w:rsidP="00DF198B"/>
        </w:tc>
        <w:tc>
          <w:tcPr>
            <w:tcW w:w="2398" w:type="dxa"/>
            <w:gridSpan w:val="4"/>
            <w:vAlign w:val="bottom"/>
          </w:tcPr>
          <w:p w14:paraId="1D488E45" w14:textId="77777777" w:rsidR="00DF198B" w:rsidRDefault="00DF198B" w:rsidP="00DF198B">
            <w:pPr>
              <w:jc w:val="center"/>
            </w:pPr>
          </w:p>
        </w:tc>
      </w:tr>
      <w:tr w:rsidR="00DF198B" w14:paraId="0A6876CD" w14:textId="77777777" w:rsidTr="00185F4A">
        <w:tc>
          <w:tcPr>
            <w:tcW w:w="2340" w:type="dxa"/>
            <w:gridSpan w:val="3"/>
          </w:tcPr>
          <w:p w14:paraId="619B45B5" w14:textId="77777777" w:rsidR="00DF198B" w:rsidRDefault="00DF198B"/>
        </w:tc>
        <w:tc>
          <w:tcPr>
            <w:tcW w:w="6120" w:type="dxa"/>
            <w:gridSpan w:val="3"/>
          </w:tcPr>
          <w:p w14:paraId="1CCE0B92" w14:textId="77777777" w:rsidR="00DF198B" w:rsidRDefault="00DF198B"/>
        </w:tc>
        <w:tc>
          <w:tcPr>
            <w:tcW w:w="2330" w:type="dxa"/>
            <w:gridSpan w:val="3"/>
          </w:tcPr>
          <w:p w14:paraId="279E9936" w14:textId="77777777" w:rsidR="00DF198B" w:rsidRDefault="00DF198B"/>
        </w:tc>
      </w:tr>
    </w:tbl>
    <w:p w14:paraId="7D9961C9" w14:textId="2A7D4556" w:rsidR="001460C1" w:rsidRDefault="001460C1" w:rsidP="001460C1"/>
    <w:p w14:paraId="6486FDFA" w14:textId="29CA395C" w:rsidR="001460C1" w:rsidRDefault="001460C1" w:rsidP="001460C1">
      <w:pPr>
        <w:jc w:val="center"/>
      </w:pPr>
    </w:p>
    <w:p w14:paraId="4E075A95" w14:textId="0B2AF002" w:rsidR="001460C1" w:rsidRDefault="001460C1" w:rsidP="001460C1">
      <w:pPr>
        <w:jc w:val="center"/>
      </w:pPr>
    </w:p>
    <w:p w14:paraId="09462318" w14:textId="16B05FDD" w:rsidR="001460C1" w:rsidRDefault="001460C1" w:rsidP="001460C1">
      <w:pPr>
        <w:jc w:val="center"/>
        <w:rPr>
          <w:sz w:val="40"/>
          <w:szCs w:val="40"/>
        </w:rPr>
      </w:pPr>
      <w:r>
        <w:rPr>
          <w:sz w:val="40"/>
          <w:szCs w:val="40"/>
        </w:rPr>
        <w:t>INTRODUCCIÓN</w:t>
      </w:r>
    </w:p>
    <w:p w14:paraId="644F0107" w14:textId="5CEC5D61" w:rsidR="001460C1" w:rsidRDefault="001460C1" w:rsidP="00B03BF4">
      <w:pPr>
        <w:jc w:val="both"/>
      </w:pPr>
    </w:p>
    <w:p w14:paraId="25B5C91E" w14:textId="7ACC1C00" w:rsidR="00B03BF4" w:rsidRDefault="00401E1E" w:rsidP="00B03BF4">
      <w:pPr>
        <w:jc w:val="both"/>
      </w:pPr>
      <w:r>
        <w:tab/>
        <w:t>En esta práctica vamos a crear un sistema de carreras al estilo de Mario Kart para comenzar a implementar las interfaces. Por cada apartado, nos introducen unas interfaces mediante las cuales debemos partir para crear la funcionalidad que nos piden.</w:t>
      </w:r>
    </w:p>
    <w:p w14:paraId="035B2AEF" w14:textId="5B8ABAE9" w:rsidR="00401E1E" w:rsidRDefault="00401E1E" w:rsidP="00B03BF4">
      <w:pPr>
        <w:jc w:val="both"/>
      </w:pPr>
    </w:p>
    <w:p w14:paraId="5AD29BCB" w14:textId="65806F45" w:rsidR="00401E1E" w:rsidRDefault="00401E1E" w:rsidP="00B03BF4">
      <w:pPr>
        <w:jc w:val="both"/>
      </w:pPr>
      <w:r>
        <w:tab/>
        <w:t>Algunos aspectos a tener en cuenta son que en la siguiente página obtenemos la información necesaria para modificar los números y que salgan con dos decimales en la pantalla:</w:t>
      </w:r>
    </w:p>
    <w:p w14:paraId="0B399F1C" w14:textId="77777777" w:rsidR="00401E1E" w:rsidRDefault="00401E1E" w:rsidP="00B03BF4">
      <w:pPr>
        <w:jc w:val="both"/>
      </w:pPr>
    </w:p>
    <w:p w14:paraId="74315D4D" w14:textId="0406DAC6" w:rsidR="00401E1E" w:rsidRDefault="00B46140" w:rsidP="00401E1E">
      <w:pPr>
        <w:jc w:val="center"/>
      </w:pPr>
      <w:hyperlink r:id="rId11" w:history="1">
        <w:r w:rsidR="00401E1E" w:rsidRPr="00050EE3">
          <w:rPr>
            <w:rStyle w:val="Hipervnculo"/>
          </w:rPr>
          <w:t>https://es.stackoverflow.com/questions/144301/mostrar-número-con-dos-decimales</w:t>
        </w:r>
      </w:hyperlink>
    </w:p>
    <w:p w14:paraId="6EAFB913" w14:textId="77777777" w:rsidR="00401E1E" w:rsidRDefault="00401E1E" w:rsidP="00401E1E">
      <w:pPr>
        <w:jc w:val="both"/>
      </w:pPr>
    </w:p>
    <w:p w14:paraId="4B6F4FCA" w14:textId="0B310E19" w:rsidR="00B03BF4" w:rsidRDefault="00401E1E" w:rsidP="00B03BF4">
      <w:pPr>
        <w:jc w:val="both"/>
      </w:pPr>
      <w:r>
        <w:tab/>
        <w:t>En los siguientes apartados de la memoria, mencionaremos algunas cosas a tener en cuenta a la hora de realizar los apartados.</w:t>
      </w:r>
    </w:p>
    <w:p w14:paraId="50700120" w14:textId="77777777" w:rsidR="00462C9A" w:rsidRDefault="00462C9A" w:rsidP="001460C1">
      <w:pPr>
        <w:jc w:val="both"/>
      </w:pPr>
    </w:p>
    <w:p w14:paraId="3DD44AFF" w14:textId="144DF926" w:rsidR="00401E1E" w:rsidRDefault="00401E1E" w:rsidP="00401E1E">
      <w:pPr>
        <w:jc w:val="center"/>
        <w:rPr>
          <w:sz w:val="40"/>
          <w:szCs w:val="40"/>
        </w:rPr>
      </w:pPr>
      <w:r>
        <w:rPr>
          <w:sz w:val="40"/>
          <w:szCs w:val="40"/>
        </w:rPr>
        <w:t>APARTADO 1</w:t>
      </w:r>
    </w:p>
    <w:p w14:paraId="52169EA6" w14:textId="48D12071" w:rsidR="00B03BF4" w:rsidRDefault="00B03BF4" w:rsidP="00B03BF4">
      <w:pPr>
        <w:jc w:val="center"/>
      </w:pPr>
    </w:p>
    <w:p w14:paraId="613D13CB" w14:textId="77777777" w:rsidR="00401E1E" w:rsidRDefault="00B03BF4"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r>
        <w:rPr>
          <w:rFonts w:eastAsia="Times New Roman" w:cs="Courier New"/>
          <w:color w:val="000000"/>
          <w:bdr w:val="none" w:sz="0" w:space="0" w:color="auto" w:frame="1"/>
          <w:lang w:eastAsia="es-ES"/>
        </w:rPr>
        <w:tab/>
      </w:r>
      <w:r w:rsidR="00401E1E">
        <w:t xml:space="preserve">Este apartado es el comienzo de la práctica. En él nos dan la interfaz </w:t>
      </w:r>
      <w:r w:rsidR="00401E1E" w:rsidRPr="00401E1E">
        <w:rPr>
          <w:b/>
          <w:bCs/>
        </w:rPr>
        <w:t>IVehicle</w:t>
      </w:r>
      <w:r w:rsidR="00401E1E">
        <w:t xml:space="preserve"> con la cual debemos crear 3 tipos de vehículos: Car, Motorcycle y Truck. A su vez nos piden comenzar la clase </w:t>
      </w:r>
      <w:r w:rsidR="00401E1E" w:rsidRPr="00401E1E">
        <w:rPr>
          <w:b/>
          <w:bCs/>
        </w:rPr>
        <w:t>Race</w:t>
      </w:r>
      <w:r w:rsidR="00401E1E">
        <w:t xml:space="preserve">. A partir de ahora todas las clases relacionadas con </w:t>
      </w:r>
      <w:r w:rsidR="00401E1E">
        <w:rPr>
          <w:b/>
          <w:bCs/>
        </w:rPr>
        <w:t>Race</w:t>
      </w:r>
      <w:r w:rsidR="00401E1E">
        <w:t xml:space="preserve"> las meteremos en el mismo paquete src/race, al igual que las clases relacionadas con vehículos irán en el paquete src/vehículos.</w:t>
      </w:r>
    </w:p>
    <w:p w14:paraId="04A3D631" w14:textId="77777777" w:rsidR="00401E1E" w:rsidRDefault="00401E1E"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p>
    <w:p w14:paraId="19D67C99" w14:textId="271FDA02" w:rsidR="00B03BF4" w:rsidRDefault="00401E1E"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r>
        <w:tab/>
        <w:t xml:space="preserve">Para la lectura de la carrera, creamos la clase </w:t>
      </w:r>
      <w:r>
        <w:rPr>
          <w:b/>
          <w:bCs/>
        </w:rPr>
        <w:t>RaceReader</w:t>
      </w:r>
      <w:r>
        <w:t xml:space="preserve">, que introducimos en el paquete src/race. </w:t>
      </w:r>
      <w:r w:rsidR="000C7B2F">
        <w:t xml:space="preserve">En un principio lo intentamos realizar con un HashMap para evitar el uso de (string).equals, pero tras realizar el apartado 3 vimos que no puede ser ya que no crea nuevos vehículos, sino que el vehículo que extrae es el mismo siempre, por lo tanto, aunque no es la implementación más correcta, </w:t>
      </w:r>
      <w:r>
        <w:t xml:space="preserve"> </w:t>
      </w:r>
      <w:r w:rsidR="000C7B2F">
        <w:t>lo hemos realizado con if’s. El problema: cuando tengamos que introducir un número elevado de vehículos, nos queda un if demasiado grande.</w:t>
      </w:r>
    </w:p>
    <w:p w14:paraId="0BFB4DB4" w14:textId="42E0B71A" w:rsidR="000C7B2F" w:rsidRDefault="000C7B2F"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p>
    <w:p w14:paraId="41DD2993" w14:textId="5C6DA567" w:rsidR="000C7B2F" w:rsidRDefault="000C7B2F"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r>
        <w:tab/>
        <w:t xml:space="preserve">Otro de los aspectos importantes de este apartado es la creación de una nueva excepción para el tratamiento de errores en el caso de que la longitud de la carrera sea menor a la velocidad máxima de cada vehículo. Esta excepción se ha denominado </w:t>
      </w:r>
      <w:r>
        <w:rPr>
          <w:b/>
          <w:bCs/>
        </w:rPr>
        <w:t>RaceException</w:t>
      </w:r>
      <w:r>
        <w:t>.</w:t>
      </w:r>
    </w:p>
    <w:p w14:paraId="4AFD5AE7" w14:textId="77777777" w:rsidR="000C7B2F" w:rsidRDefault="000C7B2F" w:rsidP="000C7B2F">
      <w:pPr>
        <w:jc w:val="both"/>
      </w:pPr>
    </w:p>
    <w:p w14:paraId="749522DC" w14:textId="4F368267" w:rsidR="000C7B2F" w:rsidRDefault="000C7B2F" w:rsidP="000C7B2F">
      <w:pPr>
        <w:jc w:val="center"/>
        <w:rPr>
          <w:sz w:val="40"/>
          <w:szCs w:val="40"/>
        </w:rPr>
      </w:pPr>
      <w:r>
        <w:rPr>
          <w:sz w:val="40"/>
          <w:szCs w:val="40"/>
        </w:rPr>
        <w:t>APARTADO 2</w:t>
      </w:r>
    </w:p>
    <w:p w14:paraId="756F542E" w14:textId="79358979" w:rsidR="000C7B2F" w:rsidRDefault="000C7B2F"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p>
    <w:p w14:paraId="15E7E1EB" w14:textId="48CDCE44" w:rsidR="000C7B2F" w:rsidRDefault="000C7B2F"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b/>
          <w:bCs/>
        </w:rPr>
      </w:pPr>
      <w:r>
        <w:tab/>
        <w:t xml:space="preserve">A continuación, comenzamos a implementar la simulación de la carrera. Para ello creamos el método </w:t>
      </w:r>
      <w:r>
        <w:rPr>
          <w:b/>
          <w:bCs/>
        </w:rPr>
        <w:t>simulate()</w:t>
      </w:r>
      <w:r>
        <w:t xml:space="preserve">, en el cuál vamos a </w:t>
      </w:r>
      <w:r w:rsidR="007F0113">
        <w:t xml:space="preserve">imprimir las posiciones de la carrera en cada turno. Lo más importante de este apartado es que hay que actualizar la posición de cada vehículo en cada turno. Para ello nos muestran unas normas para coches y camiones ya que hay un porcentaje de probabilidad en los que éstos se ven penalizados. Para ello, sobrescribimos el método </w:t>
      </w:r>
      <w:r w:rsidR="007F0113">
        <w:rPr>
          <w:b/>
          <w:bCs/>
        </w:rPr>
        <w:t>actualizarPosicion()</w:t>
      </w:r>
      <w:r w:rsidR="007F0113">
        <w:t xml:space="preserve"> en </w:t>
      </w:r>
      <w:r w:rsidR="007F0113">
        <w:rPr>
          <w:b/>
          <w:bCs/>
        </w:rPr>
        <w:t xml:space="preserve">Car </w:t>
      </w:r>
      <w:r w:rsidR="007F0113">
        <w:t xml:space="preserve">y </w:t>
      </w:r>
      <w:r w:rsidR="007F0113">
        <w:rPr>
          <w:b/>
          <w:bCs/>
        </w:rPr>
        <w:t>Truck</w:t>
      </w:r>
      <w:r w:rsidR="007F0113">
        <w:t xml:space="preserve"> cada uno con su norma principal. Un ejemplo en </w:t>
      </w:r>
      <w:r w:rsidR="007F0113">
        <w:rPr>
          <w:b/>
          <w:bCs/>
        </w:rPr>
        <w:t>Car:</w:t>
      </w:r>
    </w:p>
    <w:p w14:paraId="1A6ED77A" w14:textId="77777777" w:rsidR="007F0113" w:rsidRPr="007F0113" w:rsidRDefault="007F0113"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p>
    <w:p w14:paraId="09F8D499" w14:textId="77777777" w:rsidR="007F0113" w:rsidRPr="007F0113" w:rsidRDefault="007F0113" w:rsidP="007F0113">
      <w:pPr>
        <w:shd w:val="clear" w:color="auto" w:fill="282C34"/>
        <w:spacing w:line="270" w:lineRule="atLeast"/>
        <w:ind w:firstLine="720"/>
        <w:rPr>
          <w:rFonts w:ascii="JetBrains Mono" w:eastAsia="Times New Roman" w:hAnsi="JetBrains Mono" w:cs="JetBrains Mono"/>
          <w:color w:val="ABB2BF"/>
          <w:sz w:val="20"/>
          <w:szCs w:val="20"/>
          <w:lang w:eastAsia="es-ES"/>
        </w:rPr>
      </w:pPr>
      <w:r w:rsidRPr="007F0113">
        <w:rPr>
          <w:rFonts w:ascii="JetBrains Mono" w:eastAsia="Times New Roman" w:hAnsi="JetBrains Mono" w:cs="JetBrains Mono"/>
          <w:color w:val="C678DD"/>
          <w:sz w:val="20"/>
          <w:szCs w:val="20"/>
          <w:lang w:eastAsia="es-ES"/>
        </w:rPr>
        <w:t>int</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E06C75"/>
          <w:sz w:val="20"/>
          <w:szCs w:val="20"/>
          <w:lang w:eastAsia="es-ES"/>
        </w:rPr>
        <w:t>probabilidad</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56B6C2"/>
          <w:sz w:val="20"/>
          <w:szCs w:val="20"/>
          <w:lang w:eastAsia="es-ES"/>
        </w:rPr>
        <w:t>=</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C678DD"/>
          <w:sz w:val="20"/>
          <w:szCs w:val="20"/>
          <w:lang w:eastAsia="es-ES"/>
        </w:rPr>
        <w:t>int</w:t>
      </w:r>
      <w:r w:rsidRPr="007F0113">
        <w:rPr>
          <w:rFonts w:ascii="JetBrains Mono" w:eastAsia="Times New Roman" w:hAnsi="JetBrains Mono" w:cs="JetBrains Mono"/>
          <w:color w:val="ABB2BF"/>
          <w:sz w:val="20"/>
          <w:szCs w:val="20"/>
          <w:lang w:eastAsia="es-ES"/>
        </w:rPr>
        <w:t>)(</w:t>
      </w:r>
      <w:r w:rsidRPr="007F0113">
        <w:rPr>
          <w:rFonts w:ascii="JetBrains Mono" w:eastAsia="Times New Roman" w:hAnsi="JetBrains Mono" w:cs="JetBrains Mono"/>
          <w:color w:val="E5C07B"/>
          <w:sz w:val="20"/>
          <w:szCs w:val="20"/>
          <w:lang w:eastAsia="es-ES"/>
        </w:rPr>
        <w:t>Math</w:t>
      </w:r>
      <w:r w:rsidRPr="007F0113">
        <w:rPr>
          <w:rFonts w:ascii="JetBrains Mono" w:eastAsia="Times New Roman" w:hAnsi="JetBrains Mono" w:cs="JetBrains Mono"/>
          <w:color w:val="ABB2BF"/>
          <w:sz w:val="20"/>
          <w:szCs w:val="20"/>
          <w:lang w:eastAsia="es-ES"/>
        </w:rPr>
        <w:t>.</w:t>
      </w:r>
      <w:r w:rsidRPr="007F0113">
        <w:rPr>
          <w:rFonts w:ascii="JetBrains Mono" w:eastAsia="Times New Roman" w:hAnsi="JetBrains Mono" w:cs="JetBrains Mono"/>
          <w:color w:val="61AFEF"/>
          <w:sz w:val="20"/>
          <w:szCs w:val="20"/>
          <w:lang w:eastAsia="es-ES"/>
        </w:rPr>
        <w:t>random</w:t>
      </w:r>
      <w:r w:rsidRPr="007F0113">
        <w:rPr>
          <w:rFonts w:ascii="JetBrains Mono" w:eastAsia="Times New Roman" w:hAnsi="JetBrains Mono" w:cs="JetBrains Mono"/>
          <w:color w:val="ABB2BF"/>
          <w:sz w:val="20"/>
          <w:szCs w:val="20"/>
          <w:lang w:eastAsia="es-ES"/>
        </w:rPr>
        <w:t>()</w:t>
      </w:r>
      <w:r w:rsidRPr="007F0113">
        <w:rPr>
          <w:rFonts w:ascii="JetBrains Mono" w:eastAsia="Times New Roman" w:hAnsi="JetBrains Mono" w:cs="JetBrains Mono"/>
          <w:color w:val="56B6C2"/>
          <w:sz w:val="20"/>
          <w:szCs w:val="20"/>
          <w:lang w:eastAsia="es-ES"/>
        </w:rPr>
        <w:t>*</w:t>
      </w:r>
      <w:r w:rsidRPr="007F0113">
        <w:rPr>
          <w:rFonts w:ascii="JetBrains Mono" w:eastAsia="Times New Roman" w:hAnsi="JetBrains Mono" w:cs="JetBrains Mono"/>
          <w:color w:val="D19A66"/>
          <w:sz w:val="20"/>
          <w:szCs w:val="20"/>
          <w:lang w:eastAsia="es-ES"/>
        </w:rPr>
        <w:t>10</w:t>
      </w:r>
      <w:r w:rsidRPr="007F0113">
        <w:rPr>
          <w:rFonts w:ascii="JetBrains Mono" w:eastAsia="Times New Roman" w:hAnsi="JetBrains Mono" w:cs="JetBrains Mono"/>
          <w:color w:val="56B6C2"/>
          <w:sz w:val="20"/>
          <w:szCs w:val="20"/>
          <w:lang w:eastAsia="es-ES"/>
        </w:rPr>
        <w:t>+</w:t>
      </w:r>
      <w:r w:rsidRPr="007F0113">
        <w:rPr>
          <w:rFonts w:ascii="JetBrains Mono" w:eastAsia="Times New Roman" w:hAnsi="JetBrains Mono" w:cs="JetBrains Mono"/>
          <w:color w:val="D19A66"/>
          <w:sz w:val="20"/>
          <w:szCs w:val="20"/>
          <w:lang w:eastAsia="es-ES"/>
        </w:rPr>
        <w:t>1</w:t>
      </w:r>
      <w:r w:rsidRPr="007F0113">
        <w:rPr>
          <w:rFonts w:ascii="JetBrains Mono" w:eastAsia="Times New Roman" w:hAnsi="JetBrains Mono" w:cs="JetBrains Mono"/>
          <w:color w:val="ABB2BF"/>
          <w:sz w:val="20"/>
          <w:szCs w:val="20"/>
          <w:lang w:eastAsia="es-ES"/>
        </w:rPr>
        <w:t>);</w:t>
      </w:r>
    </w:p>
    <w:p w14:paraId="2A00B219" w14:textId="77777777" w:rsidR="007F0113" w:rsidRPr="007F0113" w:rsidRDefault="007F0113" w:rsidP="007F0113">
      <w:pPr>
        <w:shd w:val="clear" w:color="auto" w:fill="282C34"/>
        <w:spacing w:line="270" w:lineRule="atLeast"/>
        <w:rPr>
          <w:rFonts w:ascii="JetBrains Mono" w:eastAsia="Times New Roman" w:hAnsi="JetBrains Mono" w:cs="JetBrains Mono"/>
          <w:color w:val="ABB2BF"/>
          <w:sz w:val="20"/>
          <w:szCs w:val="20"/>
          <w:lang w:eastAsia="es-ES"/>
        </w:rPr>
      </w:pPr>
      <w:r w:rsidRPr="007F0113">
        <w:rPr>
          <w:rFonts w:ascii="JetBrains Mono" w:eastAsia="Times New Roman" w:hAnsi="JetBrains Mono" w:cs="JetBrains Mono"/>
          <w:color w:val="ABB2BF"/>
          <w:sz w:val="20"/>
          <w:szCs w:val="20"/>
          <w:lang w:eastAsia="es-ES"/>
        </w:rPr>
        <w:t>        </w:t>
      </w:r>
    </w:p>
    <w:p w14:paraId="2F3F31A1" w14:textId="01434DC9" w:rsidR="007F0113" w:rsidRPr="007F0113" w:rsidRDefault="007F0113" w:rsidP="007F0113">
      <w:pPr>
        <w:shd w:val="clear" w:color="auto" w:fill="282C34"/>
        <w:spacing w:line="270" w:lineRule="atLeast"/>
        <w:rPr>
          <w:rFonts w:ascii="JetBrains Mono" w:eastAsia="Times New Roman" w:hAnsi="JetBrains Mono" w:cs="JetBrains Mono"/>
          <w:color w:val="ABB2BF"/>
          <w:sz w:val="20"/>
          <w:szCs w:val="20"/>
          <w:lang w:eastAsia="es-ES"/>
        </w:rPr>
      </w:pP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E5C07B"/>
          <w:sz w:val="20"/>
          <w:szCs w:val="20"/>
          <w:lang w:eastAsia="es-ES"/>
        </w:rPr>
        <w:t>super</w:t>
      </w:r>
      <w:r w:rsidRPr="007F0113">
        <w:rPr>
          <w:rFonts w:ascii="JetBrains Mono" w:eastAsia="Times New Roman" w:hAnsi="JetBrains Mono" w:cs="JetBrains Mono"/>
          <w:color w:val="ABB2BF"/>
          <w:sz w:val="20"/>
          <w:szCs w:val="20"/>
          <w:lang w:eastAsia="es-ES"/>
        </w:rPr>
        <w:t>.</w:t>
      </w:r>
      <w:r w:rsidRPr="007F0113">
        <w:rPr>
          <w:rFonts w:ascii="JetBrains Mono" w:eastAsia="Times New Roman" w:hAnsi="JetBrains Mono" w:cs="JetBrains Mono"/>
          <w:color w:val="61AFEF"/>
          <w:sz w:val="20"/>
          <w:szCs w:val="20"/>
          <w:lang w:eastAsia="es-ES"/>
        </w:rPr>
        <w:t>setActualPosition</w:t>
      </w:r>
      <w:r w:rsidRPr="007F0113">
        <w:rPr>
          <w:rFonts w:ascii="JetBrains Mono" w:eastAsia="Times New Roman" w:hAnsi="JetBrains Mono" w:cs="JetBrains Mono"/>
          <w:color w:val="ABB2BF"/>
          <w:sz w:val="20"/>
          <w:szCs w:val="20"/>
          <w:lang w:eastAsia="es-ES"/>
        </w:rPr>
        <w:t>(</w:t>
      </w:r>
      <w:r w:rsidRPr="007F0113">
        <w:rPr>
          <w:rFonts w:ascii="JetBrains Mono" w:eastAsia="Times New Roman" w:hAnsi="JetBrains Mono" w:cs="JetBrains Mono"/>
          <w:color w:val="E06C75"/>
          <w:sz w:val="20"/>
          <w:szCs w:val="20"/>
          <w:lang w:eastAsia="es-ES"/>
        </w:rPr>
        <w:t>probabilidad</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56B6C2"/>
          <w:sz w:val="20"/>
          <w:szCs w:val="20"/>
          <w:lang w:eastAsia="es-ES"/>
        </w:rPr>
        <w:t>==</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D19A66"/>
          <w:sz w:val="20"/>
          <w:szCs w:val="20"/>
          <w:lang w:eastAsia="es-ES"/>
        </w:rPr>
        <w:t>1</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C678DD"/>
          <w:sz w:val="20"/>
          <w:szCs w:val="20"/>
          <w:lang w:eastAsia="es-ES"/>
        </w:rPr>
        <w:t>?</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61AFEF"/>
          <w:sz w:val="20"/>
          <w:szCs w:val="20"/>
          <w:lang w:eastAsia="es-ES"/>
        </w:rPr>
        <w:t>getActualPosition</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56B6C2"/>
          <w:sz w:val="20"/>
          <w:szCs w:val="20"/>
          <w:lang w:eastAsia="es-ES"/>
        </w:rPr>
        <w:t>+</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D19A66"/>
          <w:sz w:val="20"/>
          <w:szCs w:val="20"/>
          <w:lang w:eastAsia="es-ES"/>
        </w:rPr>
        <w:t>0.9</w:t>
      </w:r>
      <w:r w:rsidRPr="007F0113">
        <w:rPr>
          <w:rFonts w:ascii="JetBrains Mono" w:eastAsia="Times New Roman" w:hAnsi="JetBrains Mono" w:cs="JetBrains Mono"/>
          <w:color w:val="56B6C2"/>
          <w:sz w:val="20"/>
          <w:szCs w:val="20"/>
          <w:lang w:eastAsia="es-ES"/>
        </w:rPr>
        <w:t>*</w:t>
      </w:r>
      <w:r w:rsidRPr="007F0113">
        <w:rPr>
          <w:rFonts w:ascii="JetBrains Mono" w:eastAsia="Times New Roman" w:hAnsi="JetBrains Mono" w:cs="JetBrains Mono"/>
          <w:color w:val="E5C07B"/>
          <w:sz w:val="20"/>
          <w:szCs w:val="20"/>
          <w:lang w:eastAsia="es-ES"/>
        </w:rPr>
        <w:t>super</w:t>
      </w:r>
      <w:r w:rsidRPr="007F0113">
        <w:rPr>
          <w:rFonts w:ascii="JetBrains Mono" w:eastAsia="Times New Roman" w:hAnsi="JetBrains Mono" w:cs="JetBrains Mono"/>
          <w:color w:val="ABB2BF"/>
          <w:sz w:val="20"/>
          <w:szCs w:val="20"/>
          <w:lang w:eastAsia="es-ES"/>
        </w:rPr>
        <w:t>.</w:t>
      </w:r>
      <w:r w:rsidRPr="007F0113">
        <w:rPr>
          <w:rFonts w:ascii="JetBrains Mono" w:eastAsia="Times New Roman" w:hAnsi="JetBrains Mono" w:cs="JetBrains Mono"/>
          <w:color w:val="61AFEF"/>
          <w:sz w:val="20"/>
          <w:szCs w:val="20"/>
          <w:lang w:eastAsia="es-ES"/>
        </w:rPr>
        <w:t>getMaxSpeed</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C678DD"/>
          <w:sz w:val="20"/>
          <w:szCs w:val="20"/>
          <w:lang w:eastAsia="es-ES"/>
        </w:rPr>
        <w:t>:</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61AFEF"/>
          <w:sz w:val="20"/>
          <w:szCs w:val="20"/>
          <w:lang w:eastAsia="es-ES"/>
        </w:rPr>
        <w:t>getActualPosition</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56B6C2"/>
          <w:sz w:val="20"/>
          <w:szCs w:val="20"/>
          <w:lang w:eastAsia="es-ES"/>
        </w:rPr>
        <w:t>+</w:t>
      </w:r>
      <w:r w:rsidRPr="007F0113">
        <w:rPr>
          <w:rFonts w:ascii="JetBrains Mono" w:eastAsia="Times New Roman" w:hAnsi="JetBrains Mono" w:cs="JetBrains Mono"/>
          <w:color w:val="ABB2BF"/>
          <w:sz w:val="20"/>
          <w:szCs w:val="20"/>
          <w:lang w:eastAsia="es-ES"/>
        </w:rPr>
        <w:t> </w:t>
      </w:r>
      <w:r w:rsidRPr="007F0113">
        <w:rPr>
          <w:rFonts w:ascii="JetBrains Mono" w:eastAsia="Times New Roman" w:hAnsi="JetBrains Mono" w:cs="JetBrains Mono"/>
          <w:color w:val="E5C07B"/>
          <w:sz w:val="20"/>
          <w:szCs w:val="20"/>
          <w:lang w:eastAsia="es-ES"/>
        </w:rPr>
        <w:t>super</w:t>
      </w:r>
      <w:r w:rsidRPr="007F0113">
        <w:rPr>
          <w:rFonts w:ascii="JetBrains Mono" w:eastAsia="Times New Roman" w:hAnsi="JetBrains Mono" w:cs="JetBrains Mono"/>
          <w:color w:val="ABB2BF"/>
          <w:sz w:val="20"/>
          <w:szCs w:val="20"/>
          <w:lang w:eastAsia="es-ES"/>
        </w:rPr>
        <w:t>.</w:t>
      </w:r>
      <w:r w:rsidRPr="007F0113">
        <w:rPr>
          <w:rFonts w:ascii="JetBrains Mono" w:eastAsia="Times New Roman" w:hAnsi="JetBrains Mono" w:cs="JetBrains Mono"/>
          <w:color w:val="61AFEF"/>
          <w:sz w:val="20"/>
          <w:szCs w:val="20"/>
          <w:lang w:eastAsia="es-ES"/>
        </w:rPr>
        <w:t>getMaxSpeed</w:t>
      </w:r>
      <w:r w:rsidRPr="007F0113">
        <w:rPr>
          <w:rFonts w:ascii="JetBrains Mono" w:eastAsia="Times New Roman" w:hAnsi="JetBrains Mono" w:cs="JetBrains Mono"/>
          <w:color w:val="ABB2BF"/>
          <w:sz w:val="20"/>
          <w:szCs w:val="20"/>
          <w:lang w:eastAsia="es-ES"/>
        </w:rPr>
        <w:t>());</w:t>
      </w:r>
    </w:p>
    <w:p w14:paraId="6FF34BAF" w14:textId="0E0BC188" w:rsidR="007F0113" w:rsidRDefault="007F0113"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p>
    <w:p w14:paraId="740C4A02" w14:textId="330745A1" w:rsidR="007F0113" w:rsidRDefault="007F0113"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r>
        <w:tab/>
        <w:t xml:space="preserve">Cabe mencionar el uso de </w:t>
      </w:r>
      <w:r w:rsidRPr="007F0113">
        <w:rPr>
          <w:b/>
          <w:bCs/>
        </w:rPr>
        <w:t>Math.random()</w:t>
      </w:r>
      <w:r>
        <w:t xml:space="preserve"> para generar un numero aleatorio entre 1 y 10 ya que queremos obtener el 10%.</w:t>
      </w:r>
    </w:p>
    <w:p w14:paraId="5EEE3FD0" w14:textId="77777777" w:rsidR="007F0113" w:rsidRDefault="007F0113" w:rsidP="007F0113">
      <w:pPr>
        <w:jc w:val="both"/>
      </w:pPr>
    </w:p>
    <w:p w14:paraId="75130998" w14:textId="5870AF65" w:rsidR="007F0113" w:rsidRDefault="007F0113" w:rsidP="007F0113">
      <w:pPr>
        <w:jc w:val="center"/>
        <w:rPr>
          <w:sz w:val="40"/>
          <w:szCs w:val="40"/>
        </w:rPr>
      </w:pPr>
      <w:r>
        <w:rPr>
          <w:sz w:val="40"/>
          <w:szCs w:val="40"/>
        </w:rPr>
        <w:lastRenderedPageBreak/>
        <w:t>APARTADO 3</w:t>
      </w:r>
    </w:p>
    <w:p w14:paraId="76058E41" w14:textId="77F950B0" w:rsidR="00CB3A2A" w:rsidRDefault="00CB3A2A" w:rsidP="007F0113">
      <w:pPr>
        <w:jc w:val="center"/>
      </w:pPr>
    </w:p>
    <w:p w14:paraId="329972FD" w14:textId="717B3D70" w:rsidR="00CB3A2A" w:rsidRDefault="00CB3A2A" w:rsidP="00CB3A2A">
      <w:pPr>
        <w:jc w:val="both"/>
      </w:pPr>
      <w:r>
        <w:tab/>
        <w:t xml:space="preserve">En este apartado implementaremos el ataque entre vehículos. Para ello, introduciremos los componentes en el juego y en caso de ataque, serán éstos los que se verán afectados. Uno de los atributos más importantes a tener en cuenta </w:t>
      </w:r>
      <w:r w:rsidR="00012FD1">
        <w:t xml:space="preserve">es: </w:t>
      </w:r>
      <w:r w:rsidR="00012FD1" w:rsidRPr="00012FD1">
        <w:rPr>
          <w:b/>
          <w:bCs/>
        </w:rPr>
        <w:t>isCritical</w:t>
      </w:r>
      <w:r w:rsidR="00012FD1">
        <w:t>, que te indica si en caso de avería el vehículo se puede mover o no.</w:t>
      </w:r>
    </w:p>
    <w:p w14:paraId="1FF0EF7F" w14:textId="79208DB6" w:rsidR="00012FD1" w:rsidRDefault="00012FD1" w:rsidP="00CB3A2A">
      <w:pPr>
        <w:jc w:val="both"/>
      </w:pPr>
    </w:p>
    <w:p w14:paraId="70E97042" w14:textId="121410C8" w:rsidR="00012FD1" w:rsidRPr="00012FD1" w:rsidRDefault="00012FD1" w:rsidP="00CB3A2A">
      <w:pPr>
        <w:jc w:val="both"/>
      </w:pPr>
      <w:r>
        <w:tab/>
        <w:t xml:space="preserve">El mayor problema que nos hemos encontrado aquí ha sido a la hora de implementar de forma correcta la lectura de componentes en </w:t>
      </w:r>
      <w:r>
        <w:rPr>
          <w:b/>
          <w:bCs/>
        </w:rPr>
        <w:t>RaceReader.java</w:t>
      </w:r>
      <w:r>
        <w:t xml:space="preserve">. Lo hemos intentado hacer con un </w:t>
      </w:r>
      <w:r w:rsidRPr="00012FD1">
        <w:rPr>
          <w:b/>
          <w:bCs/>
        </w:rPr>
        <w:t>HashMap</w:t>
      </w:r>
      <w:r>
        <w:t xml:space="preserve"> pero no era la forma correcta, por ello, al final nos hemos decantado por realizarlo con if’s que no es lo idóneo pero sí funcional.</w:t>
      </w:r>
    </w:p>
    <w:p w14:paraId="156AC4DC" w14:textId="77777777" w:rsidR="00CB3A2A" w:rsidRDefault="00CB3A2A" w:rsidP="007F0113">
      <w:pPr>
        <w:jc w:val="center"/>
      </w:pPr>
    </w:p>
    <w:p w14:paraId="7174D5AD" w14:textId="379F8D11" w:rsidR="00CB3A2A" w:rsidRDefault="00CB3A2A" w:rsidP="00CB3A2A">
      <w:pPr>
        <w:jc w:val="center"/>
        <w:rPr>
          <w:sz w:val="40"/>
          <w:szCs w:val="40"/>
        </w:rPr>
      </w:pPr>
      <w:r>
        <w:rPr>
          <w:sz w:val="40"/>
          <w:szCs w:val="40"/>
        </w:rPr>
        <w:t xml:space="preserve">APARTADO </w:t>
      </w:r>
      <w:r>
        <w:rPr>
          <w:sz w:val="40"/>
          <w:szCs w:val="40"/>
        </w:rPr>
        <w:t>4</w:t>
      </w:r>
    </w:p>
    <w:p w14:paraId="06F49E98" w14:textId="77777777" w:rsidR="00CB3A2A" w:rsidRPr="00CB3A2A" w:rsidRDefault="00CB3A2A" w:rsidP="007F0113">
      <w:pPr>
        <w:jc w:val="center"/>
      </w:pPr>
    </w:p>
    <w:p w14:paraId="4A8F7F8C" w14:textId="77777777" w:rsidR="00CB3A2A" w:rsidRDefault="00CB3A2A"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r>
        <w:tab/>
        <w:t xml:space="preserve">En este apartado vamos a introducir los powerUps, un método para dar ventaja a cada vehículo según que power up active. Para ello nos piden realizar un 3er </w:t>
      </w:r>
      <w:r>
        <w:rPr>
          <w:b/>
          <w:bCs/>
        </w:rPr>
        <w:t>PowerUp</w:t>
      </w:r>
      <w:r>
        <w:t xml:space="preserve"> a parte del </w:t>
      </w:r>
      <w:r>
        <w:rPr>
          <w:b/>
          <w:bCs/>
        </w:rPr>
        <w:t xml:space="preserve">Swap </w:t>
      </w:r>
      <w:r>
        <w:t xml:space="preserve">y del </w:t>
      </w:r>
      <w:r>
        <w:rPr>
          <w:b/>
          <w:bCs/>
        </w:rPr>
        <w:t>AttackAll</w:t>
      </w:r>
      <w:r>
        <w:t xml:space="preserve">. Nuestra idea ha sido crear la clase </w:t>
      </w:r>
      <w:r>
        <w:rPr>
          <w:b/>
          <w:bCs/>
        </w:rPr>
        <w:t>SpeedUp</w:t>
      </w:r>
      <w:r>
        <w:t>, un powerUp que hará que el vehículo que lo active mueva por 2 en ese turno.</w:t>
      </w:r>
    </w:p>
    <w:p w14:paraId="36913422" w14:textId="3E3EA0AF" w:rsidR="00CB3A2A" w:rsidRDefault="00CB3A2A"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r>
        <w:tab/>
      </w:r>
    </w:p>
    <w:p w14:paraId="03A72E52" w14:textId="187AAAD4" w:rsidR="00CB3A2A" w:rsidRDefault="00CB3A2A"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r>
        <w:tab/>
        <w:t xml:space="preserve">Cabe mencionar que para el correcto funcionamiento hemos creado un método abstracto en </w:t>
      </w:r>
      <w:r>
        <w:rPr>
          <w:b/>
          <w:bCs/>
        </w:rPr>
        <w:t>PowerUp</w:t>
      </w:r>
      <w:r>
        <w:t xml:space="preserve"> denominado </w:t>
      </w:r>
      <w:r>
        <w:rPr>
          <w:b/>
          <w:bCs/>
        </w:rPr>
        <w:t>realizarAccion()</w:t>
      </w:r>
      <w:r>
        <w:t xml:space="preserve"> en el que cada powerUp realiza la acción correspondiente. Por ejemplo, en el caso de la clase creada por nosotros realiza lo siguiente:</w:t>
      </w:r>
    </w:p>
    <w:p w14:paraId="7D73FFFD" w14:textId="34F84CC6" w:rsidR="00CB3A2A" w:rsidRDefault="00CB3A2A"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p>
    <w:p w14:paraId="1B990BFC" w14:textId="77777777" w:rsidR="00CB3A2A" w:rsidRPr="00CB3A2A" w:rsidRDefault="00CB3A2A" w:rsidP="00CB3A2A">
      <w:pPr>
        <w:shd w:val="clear" w:color="auto" w:fill="282C34"/>
        <w:spacing w:line="270" w:lineRule="atLeast"/>
        <w:ind w:firstLine="720"/>
        <w:rPr>
          <w:rFonts w:ascii="JetBrains Mono" w:eastAsia="Times New Roman" w:hAnsi="JetBrains Mono" w:cs="JetBrains Mono"/>
          <w:color w:val="ABB2BF"/>
          <w:sz w:val="20"/>
          <w:szCs w:val="20"/>
          <w:lang w:eastAsia="es-ES"/>
        </w:rPr>
      </w:pPr>
      <w:r w:rsidRPr="00CB3A2A">
        <w:rPr>
          <w:rFonts w:ascii="JetBrains Mono" w:eastAsia="Times New Roman" w:hAnsi="JetBrains Mono" w:cs="JetBrains Mono"/>
          <w:color w:val="ABB2BF"/>
          <w:sz w:val="20"/>
          <w:szCs w:val="20"/>
          <w:lang w:eastAsia="es-ES"/>
        </w:rPr>
        <w:t>@</w:t>
      </w:r>
      <w:r w:rsidRPr="00CB3A2A">
        <w:rPr>
          <w:rFonts w:ascii="JetBrains Mono" w:eastAsia="Times New Roman" w:hAnsi="JetBrains Mono" w:cs="JetBrains Mono"/>
          <w:color w:val="E5C07B"/>
          <w:sz w:val="20"/>
          <w:szCs w:val="20"/>
          <w:lang w:eastAsia="es-ES"/>
        </w:rPr>
        <w:t>Override</w:t>
      </w:r>
    </w:p>
    <w:p w14:paraId="596D78B8" w14:textId="3A3ABD40" w:rsidR="00CB3A2A" w:rsidRPr="00CB3A2A" w:rsidRDefault="00CB3A2A" w:rsidP="00CB3A2A">
      <w:pPr>
        <w:shd w:val="clear" w:color="auto" w:fill="282C34"/>
        <w:spacing w:line="270" w:lineRule="atLeast"/>
        <w:ind w:firstLine="720"/>
        <w:rPr>
          <w:rFonts w:ascii="JetBrains Mono" w:eastAsia="Times New Roman" w:hAnsi="JetBrains Mono" w:cs="JetBrains Mono"/>
          <w:color w:val="ABB2BF"/>
          <w:sz w:val="20"/>
          <w:szCs w:val="20"/>
          <w:lang w:eastAsia="es-ES"/>
        </w:rPr>
      </w:pPr>
      <w:r w:rsidRPr="00CB3A2A">
        <w:rPr>
          <w:rFonts w:ascii="JetBrains Mono" w:eastAsia="Times New Roman" w:hAnsi="JetBrains Mono" w:cs="JetBrains Mono"/>
          <w:color w:val="C678DD"/>
          <w:sz w:val="20"/>
          <w:szCs w:val="20"/>
          <w:lang w:eastAsia="es-ES"/>
        </w:rPr>
        <w:t>public</w:t>
      </w:r>
      <w:r w:rsidRPr="00CB3A2A">
        <w:rPr>
          <w:rFonts w:ascii="JetBrains Mono" w:eastAsia="Times New Roman" w:hAnsi="JetBrains Mono" w:cs="JetBrains Mono"/>
          <w:color w:val="61AFEF"/>
          <w:sz w:val="20"/>
          <w:szCs w:val="20"/>
          <w:lang w:eastAsia="es-ES"/>
        </w:rPr>
        <w:t> </w:t>
      </w:r>
      <w:r w:rsidRPr="00CB3A2A">
        <w:rPr>
          <w:rFonts w:ascii="JetBrains Mono" w:eastAsia="Times New Roman" w:hAnsi="JetBrains Mono" w:cs="JetBrains Mono"/>
          <w:color w:val="C678DD"/>
          <w:sz w:val="20"/>
          <w:szCs w:val="20"/>
          <w:lang w:eastAsia="es-ES"/>
        </w:rPr>
        <w:t>void</w:t>
      </w:r>
      <w:r w:rsidRPr="00CB3A2A">
        <w:rPr>
          <w:rFonts w:ascii="JetBrains Mono" w:eastAsia="Times New Roman" w:hAnsi="JetBrains Mono" w:cs="JetBrains Mono"/>
          <w:color w:val="61AFEF"/>
          <w:sz w:val="20"/>
          <w:szCs w:val="20"/>
          <w:lang w:eastAsia="es-ES"/>
        </w:rPr>
        <w:t> realizarAccion</w:t>
      </w:r>
      <w:r w:rsidRPr="00CB3A2A">
        <w:rPr>
          <w:rFonts w:ascii="JetBrains Mono" w:eastAsia="Times New Roman" w:hAnsi="JetBrains Mono" w:cs="JetBrains Mono"/>
          <w:color w:val="ABB2BF"/>
          <w:sz w:val="20"/>
          <w:szCs w:val="20"/>
          <w:lang w:eastAsia="es-ES"/>
        </w:rPr>
        <w:t>(</w:t>
      </w:r>
      <w:r w:rsidRPr="00CB3A2A">
        <w:rPr>
          <w:rFonts w:ascii="JetBrains Mono" w:eastAsia="Times New Roman" w:hAnsi="JetBrains Mono" w:cs="JetBrains Mono"/>
          <w:color w:val="E5C07B"/>
          <w:sz w:val="20"/>
          <w:szCs w:val="20"/>
          <w:lang w:eastAsia="es-ES"/>
        </w:rPr>
        <w:t>List</w:t>
      </w:r>
      <w:r w:rsidRPr="00CB3A2A">
        <w:rPr>
          <w:rFonts w:ascii="JetBrains Mono" w:eastAsia="Times New Roman" w:hAnsi="JetBrains Mono" w:cs="JetBrains Mono"/>
          <w:color w:val="ABB2BF"/>
          <w:sz w:val="20"/>
          <w:szCs w:val="20"/>
          <w:lang w:eastAsia="es-ES"/>
        </w:rPr>
        <w:t>&lt;</w:t>
      </w:r>
      <w:r w:rsidRPr="00CB3A2A">
        <w:rPr>
          <w:rFonts w:ascii="JetBrains Mono" w:eastAsia="Times New Roman" w:hAnsi="JetBrains Mono" w:cs="JetBrains Mono"/>
          <w:color w:val="E5C07B"/>
          <w:sz w:val="20"/>
          <w:szCs w:val="20"/>
          <w:lang w:eastAsia="es-ES"/>
        </w:rPr>
        <w:t>Vehiculo</w:t>
      </w:r>
      <w:r w:rsidRPr="00CB3A2A">
        <w:rPr>
          <w:rFonts w:ascii="JetBrains Mono" w:eastAsia="Times New Roman" w:hAnsi="JetBrains Mono" w:cs="JetBrains Mono"/>
          <w:color w:val="ABB2BF"/>
          <w:sz w:val="20"/>
          <w:szCs w:val="20"/>
          <w:lang w:eastAsia="es-ES"/>
        </w:rPr>
        <w:t>&gt; </w:t>
      </w:r>
      <w:r w:rsidRPr="00CB3A2A">
        <w:rPr>
          <w:rFonts w:ascii="JetBrains Mono" w:eastAsia="Times New Roman" w:hAnsi="JetBrains Mono" w:cs="JetBrains Mono"/>
          <w:i/>
          <w:iCs/>
          <w:color w:val="E06C75"/>
          <w:sz w:val="20"/>
          <w:szCs w:val="20"/>
          <w:lang w:eastAsia="es-ES"/>
        </w:rPr>
        <w:t>vehiculos</w:t>
      </w:r>
      <w:r w:rsidRPr="00CB3A2A">
        <w:rPr>
          <w:rFonts w:ascii="JetBrains Mono" w:eastAsia="Times New Roman" w:hAnsi="JetBrains Mono" w:cs="JetBrains Mono"/>
          <w:color w:val="ABB2BF"/>
          <w:sz w:val="20"/>
          <w:szCs w:val="20"/>
          <w:lang w:eastAsia="es-ES"/>
        </w:rPr>
        <w:t>, </w:t>
      </w:r>
      <w:r w:rsidRPr="00CB3A2A">
        <w:rPr>
          <w:rFonts w:ascii="JetBrains Mono" w:eastAsia="Times New Roman" w:hAnsi="JetBrains Mono" w:cs="JetBrains Mono"/>
          <w:color w:val="E5C07B"/>
          <w:sz w:val="20"/>
          <w:szCs w:val="20"/>
          <w:lang w:eastAsia="es-ES"/>
        </w:rPr>
        <w:t>IVehicle</w:t>
      </w:r>
      <w:r w:rsidRPr="00CB3A2A">
        <w:rPr>
          <w:rFonts w:ascii="JetBrains Mono" w:eastAsia="Times New Roman" w:hAnsi="JetBrains Mono" w:cs="JetBrains Mono"/>
          <w:color w:val="ABB2BF"/>
          <w:sz w:val="20"/>
          <w:szCs w:val="20"/>
          <w:lang w:eastAsia="es-ES"/>
        </w:rPr>
        <w:t> </w:t>
      </w:r>
      <w:r w:rsidRPr="00CB3A2A">
        <w:rPr>
          <w:rFonts w:ascii="JetBrains Mono" w:eastAsia="Times New Roman" w:hAnsi="JetBrains Mono" w:cs="JetBrains Mono"/>
          <w:i/>
          <w:iCs/>
          <w:color w:val="E06C75"/>
          <w:sz w:val="20"/>
          <w:szCs w:val="20"/>
          <w:lang w:eastAsia="es-ES"/>
        </w:rPr>
        <w:t>v</w:t>
      </w:r>
      <w:r w:rsidRPr="00CB3A2A">
        <w:rPr>
          <w:rFonts w:ascii="JetBrains Mono" w:eastAsia="Times New Roman" w:hAnsi="JetBrains Mono" w:cs="JetBrains Mono"/>
          <w:color w:val="ABB2BF"/>
          <w:sz w:val="20"/>
          <w:szCs w:val="20"/>
          <w:lang w:eastAsia="es-ES"/>
        </w:rPr>
        <w:t>)</w:t>
      </w:r>
      <w:r w:rsidRPr="00CB3A2A">
        <w:rPr>
          <w:rFonts w:ascii="JetBrains Mono" w:eastAsia="Times New Roman" w:hAnsi="JetBrains Mono" w:cs="JetBrains Mono"/>
          <w:color w:val="61AFEF"/>
          <w:sz w:val="20"/>
          <w:szCs w:val="20"/>
          <w:lang w:eastAsia="es-ES"/>
        </w:rPr>
        <w:t> </w:t>
      </w:r>
      <w:r w:rsidRPr="00CB3A2A">
        <w:rPr>
          <w:rFonts w:ascii="JetBrains Mono" w:eastAsia="Times New Roman" w:hAnsi="JetBrains Mono" w:cs="JetBrains Mono"/>
          <w:color w:val="ABB2BF"/>
          <w:sz w:val="20"/>
          <w:szCs w:val="20"/>
          <w:lang w:eastAsia="es-ES"/>
        </w:rPr>
        <w:t>{</w:t>
      </w:r>
    </w:p>
    <w:p w14:paraId="57BD1132" w14:textId="592908B7" w:rsidR="00CB3A2A" w:rsidRPr="00CB3A2A" w:rsidRDefault="00CB3A2A" w:rsidP="00CB3A2A">
      <w:pPr>
        <w:shd w:val="clear" w:color="auto" w:fill="282C34"/>
        <w:spacing w:line="270" w:lineRule="atLeast"/>
        <w:rPr>
          <w:rFonts w:ascii="JetBrains Mono" w:eastAsia="Times New Roman" w:hAnsi="JetBrains Mono" w:cs="JetBrains Mono"/>
          <w:color w:val="ABB2BF"/>
          <w:sz w:val="20"/>
          <w:szCs w:val="20"/>
          <w:lang w:eastAsia="es-ES"/>
        </w:rPr>
      </w:pPr>
      <w:r w:rsidRPr="00CB3A2A">
        <w:rPr>
          <w:rFonts w:ascii="JetBrains Mono" w:eastAsia="Times New Roman" w:hAnsi="JetBrains Mono" w:cs="JetBrains Mono"/>
          <w:color w:val="ABB2BF"/>
          <w:sz w:val="20"/>
          <w:szCs w:val="20"/>
          <w:lang w:eastAsia="es-ES"/>
        </w:rPr>
        <w:t>  </w:t>
      </w:r>
      <w:r>
        <w:rPr>
          <w:rFonts w:ascii="JetBrains Mono" w:eastAsia="Times New Roman" w:hAnsi="JetBrains Mono" w:cs="JetBrains Mono"/>
          <w:color w:val="ABB2BF"/>
          <w:sz w:val="20"/>
          <w:szCs w:val="20"/>
          <w:lang w:eastAsia="es-ES"/>
        </w:rPr>
        <w:tab/>
      </w:r>
      <w:r>
        <w:rPr>
          <w:rFonts w:ascii="JetBrains Mono" w:eastAsia="Times New Roman" w:hAnsi="JetBrains Mono" w:cs="JetBrains Mono"/>
          <w:color w:val="ABB2BF"/>
          <w:sz w:val="20"/>
          <w:szCs w:val="20"/>
          <w:lang w:eastAsia="es-ES"/>
        </w:rPr>
        <w:tab/>
      </w:r>
      <w:r w:rsidRPr="00CB3A2A">
        <w:rPr>
          <w:rFonts w:ascii="JetBrains Mono" w:eastAsia="Times New Roman" w:hAnsi="JetBrains Mono" w:cs="JetBrains Mono"/>
          <w:i/>
          <w:iCs/>
          <w:color w:val="E06C75"/>
          <w:sz w:val="20"/>
          <w:szCs w:val="20"/>
          <w:lang w:eastAsia="es-ES"/>
        </w:rPr>
        <w:t>v</w:t>
      </w:r>
      <w:r w:rsidRPr="00CB3A2A">
        <w:rPr>
          <w:rFonts w:ascii="JetBrains Mono" w:eastAsia="Times New Roman" w:hAnsi="JetBrains Mono" w:cs="JetBrains Mono"/>
          <w:color w:val="ABB2BF"/>
          <w:sz w:val="20"/>
          <w:szCs w:val="20"/>
          <w:lang w:eastAsia="es-ES"/>
        </w:rPr>
        <w:t>.</w:t>
      </w:r>
      <w:r w:rsidRPr="00CB3A2A">
        <w:rPr>
          <w:rFonts w:ascii="JetBrains Mono" w:eastAsia="Times New Roman" w:hAnsi="JetBrains Mono" w:cs="JetBrains Mono"/>
          <w:color w:val="61AFEF"/>
          <w:sz w:val="20"/>
          <w:szCs w:val="20"/>
          <w:lang w:eastAsia="es-ES"/>
        </w:rPr>
        <w:t>setActualPosition</w:t>
      </w:r>
      <w:r w:rsidRPr="00CB3A2A">
        <w:rPr>
          <w:rFonts w:ascii="JetBrains Mono" w:eastAsia="Times New Roman" w:hAnsi="JetBrains Mono" w:cs="JetBrains Mono"/>
          <w:color w:val="ABB2BF"/>
          <w:sz w:val="20"/>
          <w:szCs w:val="20"/>
          <w:lang w:eastAsia="es-ES"/>
        </w:rPr>
        <w:t>(</w:t>
      </w:r>
      <w:r w:rsidRPr="00CB3A2A">
        <w:rPr>
          <w:rFonts w:ascii="JetBrains Mono" w:eastAsia="Times New Roman" w:hAnsi="JetBrains Mono" w:cs="JetBrains Mono"/>
          <w:i/>
          <w:iCs/>
          <w:color w:val="E06C75"/>
          <w:sz w:val="20"/>
          <w:szCs w:val="20"/>
          <w:lang w:eastAsia="es-ES"/>
        </w:rPr>
        <w:t>v</w:t>
      </w:r>
      <w:r w:rsidRPr="00CB3A2A">
        <w:rPr>
          <w:rFonts w:ascii="JetBrains Mono" w:eastAsia="Times New Roman" w:hAnsi="JetBrains Mono" w:cs="JetBrains Mono"/>
          <w:color w:val="ABB2BF"/>
          <w:sz w:val="20"/>
          <w:szCs w:val="20"/>
          <w:lang w:eastAsia="es-ES"/>
        </w:rPr>
        <w:t>.</w:t>
      </w:r>
      <w:r w:rsidRPr="00CB3A2A">
        <w:rPr>
          <w:rFonts w:ascii="JetBrains Mono" w:eastAsia="Times New Roman" w:hAnsi="JetBrains Mono" w:cs="JetBrains Mono"/>
          <w:color w:val="61AFEF"/>
          <w:sz w:val="20"/>
          <w:szCs w:val="20"/>
          <w:lang w:eastAsia="es-ES"/>
        </w:rPr>
        <w:t>getActualPosition</w:t>
      </w:r>
      <w:r w:rsidRPr="00CB3A2A">
        <w:rPr>
          <w:rFonts w:ascii="JetBrains Mono" w:eastAsia="Times New Roman" w:hAnsi="JetBrains Mono" w:cs="JetBrains Mono"/>
          <w:color w:val="ABB2BF"/>
          <w:sz w:val="20"/>
          <w:szCs w:val="20"/>
          <w:lang w:eastAsia="es-ES"/>
        </w:rPr>
        <w:t>() </w:t>
      </w:r>
      <w:r w:rsidRPr="00CB3A2A">
        <w:rPr>
          <w:rFonts w:ascii="JetBrains Mono" w:eastAsia="Times New Roman" w:hAnsi="JetBrains Mono" w:cs="JetBrains Mono"/>
          <w:color w:val="56B6C2"/>
          <w:sz w:val="20"/>
          <w:szCs w:val="20"/>
          <w:lang w:eastAsia="es-ES"/>
        </w:rPr>
        <w:t>+</w:t>
      </w:r>
      <w:r w:rsidRPr="00CB3A2A">
        <w:rPr>
          <w:rFonts w:ascii="JetBrains Mono" w:eastAsia="Times New Roman" w:hAnsi="JetBrains Mono" w:cs="JetBrains Mono"/>
          <w:color w:val="ABB2BF"/>
          <w:sz w:val="20"/>
          <w:szCs w:val="20"/>
          <w:lang w:eastAsia="es-ES"/>
        </w:rPr>
        <w:t> </w:t>
      </w:r>
      <w:r w:rsidRPr="00CB3A2A">
        <w:rPr>
          <w:rFonts w:ascii="JetBrains Mono" w:eastAsia="Times New Roman" w:hAnsi="JetBrains Mono" w:cs="JetBrains Mono"/>
          <w:i/>
          <w:iCs/>
          <w:color w:val="E06C75"/>
          <w:sz w:val="20"/>
          <w:szCs w:val="20"/>
          <w:lang w:eastAsia="es-ES"/>
        </w:rPr>
        <w:t>v</w:t>
      </w:r>
      <w:r w:rsidRPr="00CB3A2A">
        <w:rPr>
          <w:rFonts w:ascii="JetBrains Mono" w:eastAsia="Times New Roman" w:hAnsi="JetBrains Mono" w:cs="JetBrains Mono"/>
          <w:color w:val="ABB2BF"/>
          <w:sz w:val="20"/>
          <w:szCs w:val="20"/>
          <w:lang w:eastAsia="es-ES"/>
        </w:rPr>
        <w:t>.</w:t>
      </w:r>
      <w:r w:rsidRPr="00CB3A2A">
        <w:rPr>
          <w:rFonts w:ascii="JetBrains Mono" w:eastAsia="Times New Roman" w:hAnsi="JetBrains Mono" w:cs="JetBrains Mono"/>
          <w:color w:val="61AFEF"/>
          <w:sz w:val="20"/>
          <w:szCs w:val="20"/>
          <w:lang w:eastAsia="es-ES"/>
        </w:rPr>
        <w:t>getMaxSpeed</w:t>
      </w:r>
      <w:r w:rsidRPr="00CB3A2A">
        <w:rPr>
          <w:rFonts w:ascii="JetBrains Mono" w:eastAsia="Times New Roman" w:hAnsi="JetBrains Mono" w:cs="JetBrains Mono"/>
          <w:color w:val="ABB2BF"/>
          <w:sz w:val="20"/>
          <w:szCs w:val="20"/>
          <w:lang w:eastAsia="es-ES"/>
        </w:rPr>
        <w:t>());</w:t>
      </w:r>
    </w:p>
    <w:p w14:paraId="0B4989A7" w14:textId="164030DF" w:rsidR="00CB3A2A" w:rsidRPr="00CB3A2A" w:rsidRDefault="00CB3A2A" w:rsidP="00CB3A2A">
      <w:pPr>
        <w:shd w:val="clear" w:color="auto" w:fill="282C34"/>
        <w:spacing w:line="270" w:lineRule="atLeast"/>
        <w:rPr>
          <w:rFonts w:ascii="JetBrains Mono" w:eastAsia="Times New Roman" w:hAnsi="JetBrains Mono" w:cs="JetBrains Mono"/>
          <w:color w:val="ABB2BF"/>
          <w:sz w:val="20"/>
          <w:szCs w:val="20"/>
          <w:lang w:eastAsia="es-ES"/>
        </w:rPr>
      </w:pPr>
      <w:r w:rsidRPr="00CB3A2A">
        <w:rPr>
          <w:rFonts w:ascii="JetBrains Mono" w:eastAsia="Times New Roman" w:hAnsi="JetBrains Mono" w:cs="JetBrains Mono"/>
          <w:color w:val="ABB2BF"/>
          <w:sz w:val="20"/>
          <w:szCs w:val="20"/>
          <w:lang w:eastAsia="es-ES"/>
        </w:rPr>
        <w:t>    </w:t>
      </w:r>
      <w:r>
        <w:rPr>
          <w:rFonts w:ascii="JetBrains Mono" w:eastAsia="Times New Roman" w:hAnsi="JetBrains Mono" w:cs="JetBrains Mono"/>
          <w:color w:val="ABB2BF"/>
          <w:sz w:val="20"/>
          <w:szCs w:val="20"/>
          <w:lang w:eastAsia="es-ES"/>
        </w:rPr>
        <w:tab/>
      </w:r>
      <w:r w:rsidRPr="00CB3A2A">
        <w:rPr>
          <w:rFonts w:ascii="JetBrains Mono" w:eastAsia="Times New Roman" w:hAnsi="JetBrains Mono" w:cs="JetBrains Mono"/>
          <w:color w:val="ABB2BF"/>
          <w:sz w:val="20"/>
          <w:szCs w:val="20"/>
          <w:lang w:eastAsia="es-ES"/>
        </w:rPr>
        <w:t>}</w:t>
      </w:r>
    </w:p>
    <w:p w14:paraId="34A625E4" w14:textId="77777777" w:rsidR="00CB3A2A" w:rsidRDefault="00CB3A2A"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p>
    <w:p w14:paraId="6F7FE4D5" w14:textId="77777777" w:rsidR="00CB3A2A" w:rsidRPr="00CB3A2A" w:rsidRDefault="00CB3A2A"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p>
    <w:p w14:paraId="39070F99" w14:textId="7B89D4B0" w:rsidR="007F0113" w:rsidRDefault="00CB3A2A" w:rsidP="00401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pPr>
      <w:r>
        <w:t>La salida de este apartado es la siguiente:</w:t>
      </w:r>
    </w:p>
    <w:p w14:paraId="0BDC16B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155FA7F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turn:1</w:t>
      </w:r>
    </w:p>
    <w:p w14:paraId="11BABD5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43FF797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0.0.</w:t>
      </w:r>
    </w:p>
    <w:p w14:paraId="3AE2CA0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296D508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1B7FB2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6A2BD1E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2E205B9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0,00</w:t>
      </w:r>
    </w:p>
    <w:p w14:paraId="2A6787E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0,00</w:t>
      </w:r>
    </w:p>
    <w:p w14:paraId="60D66C8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0.0.</w:t>
      </w:r>
    </w:p>
    <w:p w14:paraId="1D0E8AA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51E9FC1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1877D20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47C0EC5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4F37E6B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0,00</w:t>
      </w:r>
    </w:p>
    <w:p w14:paraId="2E9A4F1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0,00</w:t>
      </w:r>
    </w:p>
    <w:p w14:paraId="70D9456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0.0.</w:t>
      </w:r>
    </w:p>
    <w:p w14:paraId="5A4859A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24A468C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5253B57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0,00</w:t>
      </w:r>
    </w:p>
    <w:p w14:paraId="7064772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0,00</w:t>
      </w:r>
    </w:p>
    <w:p w14:paraId="593C21D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72EABC3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3243BA5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6B514BB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28D3763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36AECD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1</w:t>
      </w:r>
    </w:p>
    <w:p w14:paraId="480C5A7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1CF7F5E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6FA0805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7B6988D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turn:2</w:t>
      </w:r>
    </w:p>
    <w:p w14:paraId="1AB463B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1562772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7.0.</w:t>
      </w:r>
    </w:p>
    <w:p w14:paraId="7D82609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0DC18FD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55B85AD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1C80B56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10BB1F9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1,00</w:t>
      </w:r>
    </w:p>
    <w:p w14:paraId="75B76CB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2,00</w:t>
      </w:r>
    </w:p>
    <w:p w14:paraId="18D1D32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6.0.</w:t>
      </w:r>
    </w:p>
    <w:p w14:paraId="449DC3E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737134C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5901C70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343D153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26637EE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1,00</w:t>
      </w:r>
    </w:p>
    <w:p w14:paraId="520825E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3,00</w:t>
      </w:r>
    </w:p>
    <w:p w14:paraId="1DA3F64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9.0.</w:t>
      </w:r>
    </w:p>
    <w:p w14:paraId="362BBAF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46B05FE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775C40B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2,00</w:t>
      </w:r>
    </w:p>
    <w:p w14:paraId="292C7D5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3,00</w:t>
      </w:r>
    </w:p>
    <w:p w14:paraId="2AD1FF1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5334EC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2C61D7B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409DAD3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7C0B357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50E837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2</w:t>
      </w:r>
    </w:p>
    <w:p w14:paraId="28D78FC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70B2B92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376D9E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5193263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turn:3</w:t>
      </w:r>
    </w:p>
    <w:p w14:paraId="152D48D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055069E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14.0.</w:t>
      </w:r>
    </w:p>
    <w:p w14:paraId="78FB77D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62306FE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7741EF2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3781474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7599000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2,00</w:t>
      </w:r>
    </w:p>
    <w:p w14:paraId="09A403F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4,00</w:t>
      </w:r>
    </w:p>
    <w:p w14:paraId="7437C28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12.0.</w:t>
      </w:r>
    </w:p>
    <w:p w14:paraId="1A2FE6E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3AB9143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6948561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171BBCB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1E22DAA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2,00</w:t>
      </w:r>
    </w:p>
    <w:p w14:paraId="3A2BC27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6,00</w:t>
      </w:r>
    </w:p>
    <w:p w14:paraId="3BCF273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18.0.</w:t>
      </w:r>
    </w:p>
    <w:p w14:paraId="1521463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388FC43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7E680F3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4,00</w:t>
      </w:r>
    </w:p>
    <w:p w14:paraId="791D37A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6,00</w:t>
      </w:r>
    </w:p>
    <w:p w14:paraId="70EDE1C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70FA975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Starting attack phase</w:t>
      </w:r>
    </w:p>
    <w:p w14:paraId="588C793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lastRenderedPageBreak/>
        <w:t>Car(1) fails attack.</w:t>
      </w:r>
    </w:p>
    <w:p w14:paraId="2012E4A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attacks Car(1) Window.</w:t>
      </w:r>
    </w:p>
    <w:p w14:paraId="0FDAEB4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can not attack.</w:t>
      </w:r>
    </w:p>
    <w:p w14:paraId="5C80F25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9DE9F0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Car(1) applying power-up: SpeedUpPowerUp</w:t>
      </w:r>
    </w:p>
    <w:p w14:paraId="4C87565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Truck(2) applying power-up: AttackAllPowerUp</w:t>
      </w:r>
    </w:p>
    <w:p w14:paraId="7F08F59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Motorcycle(3) applying power-up: SwapPowerUp</w:t>
      </w:r>
    </w:p>
    <w:p w14:paraId="15C195F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Window is being repaired 1/2.</w:t>
      </w:r>
    </w:p>
    <w:p w14:paraId="3EA2F9E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1/3.</w:t>
      </w:r>
    </w:p>
    <w:p w14:paraId="0D5AC0B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6DA0924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3</w:t>
      </w:r>
    </w:p>
    <w:p w14:paraId="4418D7E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081EB92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DB265B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5FF4CEB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turn:4</w:t>
      </w:r>
    </w:p>
    <w:p w14:paraId="4DAADC8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2EDC158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25.0.</w:t>
      </w:r>
    </w:p>
    <w:p w14:paraId="4C32524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418C3CA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3BFF7CA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true. Is critical: false.</w:t>
      </w:r>
    </w:p>
    <w:p w14:paraId="535CFB8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312AA8D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7,00</w:t>
      </w:r>
    </w:p>
    <w:p w14:paraId="4C9AF89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4,00</w:t>
      </w:r>
    </w:p>
    <w:p w14:paraId="703EDE0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18.0.</w:t>
      </w:r>
    </w:p>
    <w:p w14:paraId="36D9202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42B2DE5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6307B01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38FAC34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0721AC9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7,00</w:t>
      </w:r>
    </w:p>
    <w:p w14:paraId="31E61E9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3,00</w:t>
      </w:r>
    </w:p>
    <w:p w14:paraId="6430D14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21.0.</w:t>
      </w:r>
    </w:p>
    <w:p w14:paraId="3FDABBF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4569944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7E6B0FD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4,00</w:t>
      </w:r>
    </w:p>
    <w:p w14:paraId="6C4B519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3,00</w:t>
      </w:r>
    </w:p>
    <w:p w14:paraId="2087025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7671019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6856FD1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6C37F8F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3A5678D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Window is being repaired 2/2.</w:t>
      </w:r>
    </w:p>
    <w:p w14:paraId="2265AB3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2/3.</w:t>
      </w:r>
    </w:p>
    <w:p w14:paraId="3165324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24749A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4</w:t>
      </w:r>
    </w:p>
    <w:p w14:paraId="53E06BE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63990CA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188682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691033B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turn:5</w:t>
      </w:r>
    </w:p>
    <w:p w14:paraId="2D9D29B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0155E07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32.0.</w:t>
      </w:r>
    </w:p>
    <w:p w14:paraId="56911BA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17DEE17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5C7D351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4A6B053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06B479A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8,00</w:t>
      </w:r>
    </w:p>
    <w:p w14:paraId="54ABF7F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11,00</w:t>
      </w:r>
    </w:p>
    <w:p w14:paraId="6454F26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24.0.</w:t>
      </w:r>
    </w:p>
    <w:p w14:paraId="29E46FA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3B9C146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6DC7E99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29584F5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3BE7C92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lastRenderedPageBreak/>
        <w:t xml:space="preserve"> Truck(2) distance to Car(1): 8,00</w:t>
      </w:r>
    </w:p>
    <w:p w14:paraId="461C477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3,00</w:t>
      </w:r>
    </w:p>
    <w:p w14:paraId="45ED79F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21.0.</w:t>
      </w:r>
    </w:p>
    <w:p w14:paraId="426CD03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37DE0B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6F22D8E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11,00</w:t>
      </w:r>
    </w:p>
    <w:p w14:paraId="26E7B22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3,00</w:t>
      </w:r>
    </w:p>
    <w:p w14:paraId="21AAE18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339AE3F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58275D9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793EE0F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7C4965E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3/3.</w:t>
      </w:r>
    </w:p>
    <w:p w14:paraId="26D6563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7B617A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5</w:t>
      </w:r>
    </w:p>
    <w:p w14:paraId="6FB5564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1ABCA78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272F07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1E8078C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turn:6</w:t>
      </w:r>
    </w:p>
    <w:p w14:paraId="41A51DF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767B59C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39.0.</w:t>
      </w:r>
    </w:p>
    <w:p w14:paraId="752F36D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2F57244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3D1799B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4D71378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0B6D2B4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9,00</w:t>
      </w:r>
    </w:p>
    <w:p w14:paraId="762179A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9,00</w:t>
      </w:r>
    </w:p>
    <w:p w14:paraId="7D453DC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30.0.</w:t>
      </w:r>
    </w:p>
    <w:p w14:paraId="6460F9F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7761D1B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7EB65B2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34D3B7B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393BCB8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9,00</w:t>
      </w:r>
    </w:p>
    <w:p w14:paraId="45FB26D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0,00</w:t>
      </w:r>
    </w:p>
    <w:p w14:paraId="4F0F216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30.0.</w:t>
      </w:r>
    </w:p>
    <w:p w14:paraId="1280ADC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D978AD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69B5B13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9,00</w:t>
      </w:r>
    </w:p>
    <w:p w14:paraId="7A5B9E6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0,00</w:t>
      </w:r>
    </w:p>
    <w:p w14:paraId="27D8F46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4925716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Starting attack phase</w:t>
      </w:r>
    </w:p>
    <w:p w14:paraId="3C7D6A8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fails attack.</w:t>
      </w:r>
    </w:p>
    <w:p w14:paraId="326C36D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attacks Motorcycle(3) Wheels.</w:t>
      </w:r>
    </w:p>
    <w:p w14:paraId="7C80139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can not attack.</w:t>
      </w:r>
    </w:p>
    <w:p w14:paraId="587B967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8491A2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Car(1) applying power-up: SwapPowerUp</w:t>
      </w:r>
    </w:p>
    <w:p w14:paraId="477CC40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Truck(2) applying power-up: SwapPowerUp</w:t>
      </w:r>
    </w:p>
    <w:p w14:paraId="1878F81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Motorcycle(3) applying power-up: SwapPowerUp</w:t>
      </w:r>
    </w:p>
    <w:p w14:paraId="73D16E8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1/3.</w:t>
      </w:r>
    </w:p>
    <w:p w14:paraId="44892BE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D65D2B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6</w:t>
      </w:r>
    </w:p>
    <w:p w14:paraId="2651D79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2CC8107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22CC54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5A990E0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turn:7</w:t>
      </w:r>
    </w:p>
    <w:p w14:paraId="3CBC2F8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1A7954F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37.0.</w:t>
      </w:r>
    </w:p>
    <w:p w14:paraId="3BBC932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4C65B40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74B761B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3A2D14D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6E84F76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lastRenderedPageBreak/>
        <w:t xml:space="preserve"> Car(1) distance to Truck(2): 1,00</w:t>
      </w:r>
    </w:p>
    <w:p w14:paraId="7E1359C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2,00</w:t>
      </w:r>
    </w:p>
    <w:p w14:paraId="4768AFD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36.0.</w:t>
      </w:r>
    </w:p>
    <w:p w14:paraId="162F998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3B21037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7C8ED40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0E681A2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4AC04AA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1,00</w:t>
      </w:r>
    </w:p>
    <w:p w14:paraId="4DFD6FA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3,00</w:t>
      </w:r>
    </w:p>
    <w:p w14:paraId="0EB1BC0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39.0.</w:t>
      </w:r>
    </w:p>
    <w:p w14:paraId="5387284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03209CB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15299E9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2,00</w:t>
      </w:r>
    </w:p>
    <w:p w14:paraId="78B57C2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3,00</w:t>
      </w:r>
    </w:p>
    <w:p w14:paraId="656862E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70A6C1B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48631B4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D19F51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07DD4B9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2/3.</w:t>
      </w:r>
    </w:p>
    <w:p w14:paraId="4FA931C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28E75DE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7</w:t>
      </w:r>
    </w:p>
    <w:p w14:paraId="4F0B6DF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04869C4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3B256FA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26397E8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turn:8</w:t>
      </w:r>
    </w:p>
    <w:p w14:paraId="06B7327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3D17048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43.3.</w:t>
      </w:r>
    </w:p>
    <w:p w14:paraId="3714681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24EACA3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5E5BB9B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7FF00A8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36D1AD1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1,30</w:t>
      </w:r>
    </w:p>
    <w:p w14:paraId="24EA64E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4,30</w:t>
      </w:r>
    </w:p>
    <w:p w14:paraId="4F2D12E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42.0.</w:t>
      </w:r>
    </w:p>
    <w:p w14:paraId="0F3B423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F6751E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69BEE22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5AF742D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5ACC2D4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1,30</w:t>
      </w:r>
    </w:p>
    <w:p w14:paraId="65F23B0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3,00</w:t>
      </w:r>
    </w:p>
    <w:p w14:paraId="18CFA93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39.0.</w:t>
      </w:r>
    </w:p>
    <w:p w14:paraId="719BF18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068ECC7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2F47096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4,30</w:t>
      </w:r>
    </w:p>
    <w:p w14:paraId="5340D79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3,00</w:t>
      </w:r>
    </w:p>
    <w:p w14:paraId="799C6D0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10FEBA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5AD0496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39C9ED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2A8608F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3/3.</w:t>
      </w:r>
    </w:p>
    <w:p w14:paraId="7313301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4229CBC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8</w:t>
      </w:r>
    </w:p>
    <w:p w14:paraId="587CA70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4120A7C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CD1A79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3217BA2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turn:9</w:t>
      </w:r>
    </w:p>
    <w:p w14:paraId="534C4F2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3184F90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50.3.</w:t>
      </w:r>
    </w:p>
    <w:p w14:paraId="5552A9C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5F4748F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4CC8507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lastRenderedPageBreak/>
        <w:t>-&gt; Window. Is damaged: false. Is critical: false.</w:t>
      </w:r>
    </w:p>
    <w:p w14:paraId="3BC3489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4DC553A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2,30</w:t>
      </w:r>
    </w:p>
    <w:p w14:paraId="2627E6D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2,30</w:t>
      </w:r>
    </w:p>
    <w:p w14:paraId="63D0B66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48.0.</w:t>
      </w:r>
    </w:p>
    <w:p w14:paraId="58F1780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4295DD9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0A629CC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0426787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52E7F06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2,30</w:t>
      </w:r>
    </w:p>
    <w:p w14:paraId="26FD84D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0,00</w:t>
      </w:r>
    </w:p>
    <w:p w14:paraId="66DE108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48.0.</w:t>
      </w:r>
    </w:p>
    <w:p w14:paraId="702C345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AE1347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5CA6961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2,30</w:t>
      </w:r>
    </w:p>
    <w:p w14:paraId="7DD7E61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0,00</w:t>
      </w:r>
    </w:p>
    <w:p w14:paraId="5EA3BB8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4A5D1D1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Starting attack phase</w:t>
      </w:r>
    </w:p>
    <w:p w14:paraId="7132551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fails attack.</w:t>
      </w:r>
    </w:p>
    <w:p w14:paraId="32F7741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attacks Motorcycle(3) Wheels.</w:t>
      </w:r>
    </w:p>
    <w:p w14:paraId="5A2CEE9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can not attack.</w:t>
      </w:r>
    </w:p>
    <w:p w14:paraId="08C91F9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26CCF74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Car(1) applying power-up: SwapPowerUp</w:t>
      </w:r>
    </w:p>
    <w:p w14:paraId="20377DC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Truck(2) applying power-up: SpeedUpPowerUp</w:t>
      </w:r>
    </w:p>
    <w:p w14:paraId="0BE1992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Motorcycle(3) applying power-up: SpeedUpPowerUp</w:t>
      </w:r>
    </w:p>
    <w:p w14:paraId="68BD672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1/3.</w:t>
      </w:r>
    </w:p>
    <w:p w14:paraId="452B11E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205B3A8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9</w:t>
      </w:r>
    </w:p>
    <w:p w14:paraId="66E195A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7735FEA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6D7648B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6DD099C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turn:10</w:t>
      </w:r>
    </w:p>
    <w:p w14:paraId="76A8468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30A67DC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57.3.</w:t>
      </w:r>
    </w:p>
    <w:p w14:paraId="7E3472A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3D1EE9A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5F5764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14C6F21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2F40FDB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2,70</w:t>
      </w:r>
    </w:p>
    <w:p w14:paraId="6B53491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0,30</w:t>
      </w:r>
    </w:p>
    <w:p w14:paraId="7529281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60.0.</w:t>
      </w:r>
    </w:p>
    <w:p w14:paraId="46F2ED1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707F62C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61FC4B3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26DDA94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20B4337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2,70</w:t>
      </w:r>
    </w:p>
    <w:p w14:paraId="3C27C6F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3,00</w:t>
      </w:r>
    </w:p>
    <w:p w14:paraId="5D09681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57.0.</w:t>
      </w:r>
    </w:p>
    <w:p w14:paraId="4CEB438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788B421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1173BD0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0,30</w:t>
      </w:r>
    </w:p>
    <w:p w14:paraId="2027B0C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3,00</w:t>
      </w:r>
    </w:p>
    <w:p w14:paraId="2DB67A9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4C89F60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63B152F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24C8024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280C3B0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2/3.</w:t>
      </w:r>
    </w:p>
    <w:p w14:paraId="78406DB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ABD722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10</w:t>
      </w:r>
    </w:p>
    <w:p w14:paraId="30D0FB0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5C3B834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7229048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2AA07E6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turn:11</w:t>
      </w:r>
    </w:p>
    <w:p w14:paraId="6A1ECFF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3B1D5C0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63.599999999999994.</w:t>
      </w:r>
    </w:p>
    <w:p w14:paraId="7060207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32CAE16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2C361AA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32A8C07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0EECB2F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2,40</w:t>
      </w:r>
    </w:p>
    <w:p w14:paraId="299A220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6,60</w:t>
      </w:r>
    </w:p>
    <w:p w14:paraId="1918CCF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66.0.</w:t>
      </w:r>
    </w:p>
    <w:p w14:paraId="677B4EA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00856EB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19F4C9E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5EF28CF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1A15DFB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2,40</w:t>
      </w:r>
    </w:p>
    <w:p w14:paraId="54344FB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9,00</w:t>
      </w:r>
    </w:p>
    <w:p w14:paraId="75E1F57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57.0.</w:t>
      </w:r>
    </w:p>
    <w:p w14:paraId="7892D0F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33675B9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1F316AD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6,60</w:t>
      </w:r>
    </w:p>
    <w:p w14:paraId="45DBF89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9,00</w:t>
      </w:r>
    </w:p>
    <w:p w14:paraId="22DDA8A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2C9CE88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1A91BAF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63BF795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439EDAF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3/3.</w:t>
      </w:r>
    </w:p>
    <w:p w14:paraId="40441AB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FC0B8A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11</w:t>
      </w:r>
    </w:p>
    <w:p w14:paraId="6F792CB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16B57C5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4B6EF17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7A31307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turn:12</w:t>
      </w:r>
    </w:p>
    <w:p w14:paraId="4C1E7E0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48D5E98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70.6.</w:t>
      </w:r>
    </w:p>
    <w:p w14:paraId="516C93B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4D6CC69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10BCEF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1D0FF5C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0855C76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1,40</w:t>
      </w:r>
    </w:p>
    <w:p w14:paraId="5DCEFBD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4,60</w:t>
      </w:r>
    </w:p>
    <w:p w14:paraId="68A0C0B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72.0.</w:t>
      </w:r>
    </w:p>
    <w:p w14:paraId="7A0D591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D1F747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6AC3BA3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71CAD63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0D891C2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1,40</w:t>
      </w:r>
    </w:p>
    <w:p w14:paraId="600AD1A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6,00</w:t>
      </w:r>
    </w:p>
    <w:p w14:paraId="1A1A9FD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66.0.</w:t>
      </w:r>
    </w:p>
    <w:p w14:paraId="0A727AE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4E0F50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2525384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4,60</w:t>
      </w:r>
    </w:p>
    <w:p w14:paraId="1FEDE09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6,00</w:t>
      </w:r>
    </w:p>
    <w:p w14:paraId="03CE4CB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C62AB8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Starting attack phase</w:t>
      </w:r>
    </w:p>
    <w:p w14:paraId="105A3A3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fails attack.</w:t>
      </w:r>
    </w:p>
    <w:p w14:paraId="707865A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fails attack.</w:t>
      </w:r>
    </w:p>
    <w:p w14:paraId="55E1E7A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can not attack.</w:t>
      </w:r>
    </w:p>
    <w:p w14:paraId="567FEB7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4794E9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lastRenderedPageBreak/>
        <w:t>Vehicle: Car(1) applying power-up: SwapPowerUp</w:t>
      </w:r>
    </w:p>
    <w:p w14:paraId="3CC88AD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Truck(2) applying power-up: SpeedUpPowerUp</w:t>
      </w:r>
    </w:p>
    <w:p w14:paraId="748406D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Motorcycle(3) applying power-up: AttackAllPowerUp</w:t>
      </w:r>
    </w:p>
    <w:p w14:paraId="0808508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Wheels is being repaired 1/3.</w:t>
      </w:r>
    </w:p>
    <w:p w14:paraId="4206622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Engine is being repaired 1/3.</w:t>
      </w:r>
    </w:p>
    <w:p w14:paraId="09F119F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17EB6E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12</w:t>
      </w:r>
    </w:p>
    <w:p w14:paraId="753AC9E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6B5F850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4A7FE75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27D9CCB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turn:13</w:t>
      </w:r>
    </w:p>
    <w:p w14:paraId="698E79F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19E9E68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72.0.</w:t>
      </w:r>
    </w:p>
    <w:p w14:paraId="3D3C9A5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58F8B26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57E1BE6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0A51BE0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7CF4A34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4,60</w:t>
      </w:r>
    </w:p>
    <w:p w14:paraId="5028E19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3,00</w:t>
      </w:r>
    </w:p>
    <w:p w14:paraId="4B632F0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76.6.</w:t>
      </w:r>
    </w:p>
    <w:p w14:paraId="370F085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true. Is critical: true.</w:t>
      </w:r>
    </w:p>
    <w:p w14:paraId="56BFB65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13C20A8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161BCE3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43C2EBA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4,60</w:t>
      </w:r>
    </w:p>
    <w:p w14:paraId="27D706B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1,60</w:t>
      </w:r>
    </w:p>
    <w:p w14:paraId="7F2951E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75.0.</w:t>
      </w:r>
    </w:p>
    <w:p w14:paraId="6F38DAD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732F8F8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02A1A41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3,00</w:t>
      </w:r>
    </w:p>
    <w:p w14:paraId="0E20671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1,60</w:t>
      </w:r>
    </w:p>
    <w:p w14:paraId="0C2080D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5FB25D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1EE6DD3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9C0EDA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196A10B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Wheels is being repaired 2/3.</w:t>
      </w:r>
    </w:p>
    <w:p w14:paraId="1510D9C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Engine is being repaired 2/3.</w:t>
      </w:r>
    </w:p>
    <w:p w14:paraId="4280A80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5CBBC9F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13</w:t>
      </w:r>
    </w:p>
    <w:p w14:paraId="2B411C3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7BE46F5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590B5D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1B9C294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turn:14</w:t>
      </w:r>
    </w:p>
    <w:p w14:paraId="50E9846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29885E6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72.0.</w:t>
      </w:r>
    </w:p>
    <w:p w14:paraId="6F9B1F4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2D0B38D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229142F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39C1C40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598B493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4,60</w:t>
      </w:r>
    </w:p>
    <w:p w14:paraId="4F85A88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12,00</w:t>
      </w:r>
    </w:p>
    <w:p w14:paraId="559F87E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76.6.</w:t>
      </w:r>
    </w:p>
    <w:p w14:paraId="642CA318"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true. Is critical: true.</w:t>
      </w:r>
    </w:p>
    <w:p w14:paraId="1F79C03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1CCEBD9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424B2C2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58E8E0A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4,60</w:t>
      </w:r>
    </w:p>
    <w:p w14:paraId="78FE56E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7,40</w:t>
      </w:r>
    </w:p>
    <w:p w14:paraId="5057E02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84.0.</w:t>
      </w:r>
    </w:p>
    <w:p w14:paraId="563E75D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353C35E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lastRenderedPageBreak/>
        <w:t>-&gt; Wheels. Is damaged: false. Is critical: true.</w:t>
      </w:r>
    </w:p>
    <w:p w14:paraId="61ED264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12,00</w:t>
      </w:r>
    </w:p>
    <w:p w14:paraId="61E33F1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7,40</w:t>
      </w:r>
    </w:p>
    <w:p w14:paraId="65F7935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65DC6FD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Not attacking turn.</w:t>
      </w:r>
    </w:p>
    <w:p w14:paraId="54BB288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2B0F91D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Turn with no powerups</w:t>
      </w:r>
    </w:p>
    <w:p w14:paraId="0F5A150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Wheels is being repaired 3/3.</w:t>
      </w:r>
    </w:p>
    <w:p w14:paraId="0DE4C0E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Engine is being repaired 3/3.</w:t>
      </w:r>
    </w:p>
    <w:p w14:paraId="1BC902D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97F7A7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14</w:t>
      </w:r>
    </w:p>
    <w:p w14:paraId="7A89876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091BB33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06B7EFB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5974476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Starting turn:15</w:t>
      </w:r>
    </w:p>
    <w:p w14:paraId="5CE400E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Race with maximum length: 100</w:t>
      </w:r>
    </w:p>
    <w:p w14:paraId="32045B04"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Speed 7.0. Actual position 79.0.</w:t>
      </w:r>
    </w:p>
    <w:p w14:paraId="6C2476E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4DF25C9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65D6598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6B357FFC"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7E7BCE9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Truck(2): 3,60</w:t>
      </w:r>
    </w:p>
    <w:p w14:paraId="6EB28F2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Car(1) distance to Motorcycle(3): 14,00</w:t>
      </w:r>
    </w:p>
    <w:p w14:paraId="532A28C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Speed 6.0. Actual position 82.6.</w:t>
      </w:r>
    </w:p>
    <w:p w14:paraId="136B25E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1099A69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Window. Is damaged: false. Is critical: false.</w:t>
      </w:r>
    </w:p>
    <w:p w14:paraId="7198FE5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BananaDispenser. Is damaged: false. Is critical: false.</w:t>
      </w:r>
    </w:p>
    <w:p w14:paraId="156249B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76B3B47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Car(1): 3,60</w:t>
      </w:r>
    </w:p>
    <w:p w14:paraId="672047FF"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Truck(2) distance to Motorcycle(3): 10,40</w:t>
      </w:r>
    </w:p>
    <w:p w14:paraId="5C76F62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93.0.</w:t>
      </w:r>
    </w:p>
    <w:p w14:paraId="5ACDFAF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2B2132B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false. Is critical: true.</w:t>
      </w:r>
    </w:p>
    <w:p w14:paraId="33A45D2B"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Car(1): 14,00</w:t>
      </w:r>
    </w:p>
    <w:p w14:paraId="439712A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Motorcycle(3) distance to Truck(2): 10,40</w:t>
      </w:r>
    </w:p>
    <w:p w14:paraId="15B3C7A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2CFECE2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&gt;&gt;&gt; Starting attack phase</w:t>
      </w:r>
    </w:p>
    <w:p w14:paraId="46374D0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Car(1) attacks Truck(2) Window.</w:t>
      </w:r>
    </w:p>
    <w:p w14:paraId="52934C2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attacks Motorcycle(3) Wheels.</w:t>
      </w:r>
    </w:p>
    <w:p w14:paraId="77DE487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can not attack.</w:t>
      </w:r>
    </w:p>
    <w:p w14:paraId="258FE41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1C2D0F0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Car(1) applying power-up: AttackAllPowerUp</w:t>
      </w:r>
    </w:p>
    <w:p w14:paraId="07A5875D"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Truck(2) applying power-up: SpeedUpPowerUp</w:t>
      </w:r>
    </w:p>
    <w:p w14:paraId="7446A0C5"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Vehicle: Motorcycle(3) applying power-up: SpeedUpPowerUp</w:t>
      </w:r>
    </w:p>
    <w:p w14:paraId="5492A94A"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Window is being repaired 1/2.</w:t>
      </w:r>
    </w:p>
    <w:p w14:paraId="19756250"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Truck(2) Wheels is being repaired 1/3.</w:t>
      </w:r>
    </w:p>
    <w:p w14:paraId="47495627"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Wheels is being repaired 1/3.</w:t>
      </w:r>
    </w:p>
    <w:p w14:paraId="637AEDC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7E001246"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Ending Turn: 15</w:t>
      </w:r>
    </w:p>
    <w:p w14:paraId="63CA0FB9"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w:t>
      </w:r>
    </w:p>
    <w:p w14:paraId="59CA15A1"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p>
    <w:p w14:paraId="38ACB122"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Motorcycle(3). Speed 9.0. Actual position 102.0.</w:t>
      </w:r>
    </w:p>
    <w:p w14:paraId="5414318E"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Engine. Is damaged: false. Is critical: true.</w:t>
      </w:r>
    </w:p>
    <w:p w14:paraId="25BDE403" w14:textId="77777777"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-&gt; Wheels. Is damaged: true. Is critical: true.</w:t>
      </w:r>
    </w:p>
    <w:p w14:paraId="58904912" w14:textId="00E10F40" w:rsidR="00CB3A2A" w:rsidRPr="00CB3A2A" w:rsidRDefault="00CB3A2A" w:rsidP="00CB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textAlignment w:val="baseline"/>
        <w:rPr>
          <w:sz w:val="20"/>
          <w:szCs w:val="20"/>
        </w:rPr>
      </w:pPr>
      <w:r w:rsidRPr="00CB3A2A">
        <w:rPr>
          <w:sz w:val="20"/>
          <w:szCs w:val="20"/>
        </w:rPr>
        <w:t xml:space="preserve"> has won the race.</w:t>
      </w:r>
    </w:p>
    <w:sectPr w:rsidR="00CB3A2A" w:rsidRPr="00CB3A2A" w:rsidSect="00CD7613">
      <w:footerReference w:type="even" r:id="rId12"/>
      <w:footerReference w:type="default" r:id="rId13"/>
      <w:pgSz w:w="11906" w:h="16838" w:code="9"/>
      <w:pgMar w:top="720" w:right="562" w:bottom="720" w:left="56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9C150" w14:textId="77777777" w:rsidR="00B46140" w:rsidRDefault="00B46140" w:rsidP="00E74B29">
      <w:r>
        <w:separator/>
      </w:r>
    </w:p>
  </w:endnote>
  <w:endnote w:type="continuationSeparator" w:id="0">
    <w:p w14:paraId="64A31C26" w14:textId="77777777" w:rsidR="00B46140" w:rsidRDefault="00B4614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JetBrains Mono">
    <w:panose1 w:val="02000009000000000000"/>
    <w:charset w:val="00"/>
    <w:family w:val="modern"/>
    <w:pitch w:val="fixed"/>
    <w:sig w:usb0="A00002FF" w:usb1="1000F8EB" w:usb2="00000008"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5936648"/>
      <w:docPartObj>
        <w:docPartGallery w:val="Page Numbers (Bottom of Page)"/>
        <w:docPartUnique/>
      </w:docPartObj>
    </w:sdtPr>
    <w:sdtEndPr>
      <w:rPr>
        <w:rStyle w:val="Nmerodepgina"/>
      </w:rPr>
    </w:sdtEndPr>
    <w:sdtContent>
      <w:p w14:paraId="12AAE99F" w14:textId="77777777" w:rsidR="00E74B29" w:rsidRDefault="00E74B29" w:rsidP="006709F1">
        <w:pPr>
          <w:pStyle w:val="Piedepgina"/>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end"/>
        </w:r>
      </w:p>
    </w:sdtContent>
  </w:sdt>
  <w:p w14:paraId="41D12306" w14:textId="77777777" w:rsidR="00E74B29" w:rsidRDefault="00E74B29" w:rsidP="006709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77138" w14:textId="77777777" w:rsidR="00E74B29" w:rsidRDefault="00E74B29" w:rsidP="006709F1">
    <w:pPr>
      <w:pStyle w:val="Piedepgina"/>
      <w:rPr>
        <w:rStyle w:val="Nmerodepgin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8"/>
      <w:gridCol w:w="5391"/>
      <w:gridCol w:w="3235"/>
      <w:gridCol w:w="1078"/>
    </w:tblGrid>
    <w:tr w:rsidR="00E74B29" w14:paraId="1FB78BDF" w14:textId="77777777" w:rsidTr="006709F1">
      <w:tc>
        <w:tcPr>
          <w:tcW w:w="1079" w:type="dxa"/>
        </w:tcPr>
        <w:p w14:paraId="466F37DA" w14:textId="77777777" w:rsidR="00E74B29" w:rsidRPr="00E74B29" w:rsidRDefault="00E74B29" w:rsidP="006709F1">
          <w:pPr>
            <w:pStyle w:val="Piedepgina"/>
          </w:pPr>
        </w:p>
      </w:tc>
      <w:tc>
        <w:tcPr>
          <w:tcW w:w="5395" w:type="dxa"/>
        </w:tcPr>
        <w:p w14:paraId="33BE7D1D" w14:textId="7246E267" w:rsidR="00462C9A" w:rsidRPr="00874FE7" w:rsidRDefault="00BA65D5" w:rsidP="006709F1">
          <w:pPr>
            <w:pStyle w:val="Piedepgina"/>
          </w:pPr>
          <w:r>
            <w:t xml:space="preserve">P. </w:t>
          </w:r>
          <w:r w:rsidR="00401E1E">
            <w:t>ADSOFT</w:t>
          </w:r>
          <w:r>
            <w:t xml:space="preserve"> – PRÁCTICA </w:t>
          </w:r>
          <w:r w:rsidR="00401E1E">
            <w:t>4</w:t>
          </w:r>
        </w:p>
      </w:tc>
      <w:tc>
        <w:tcPr>
          <w:tcW w:w="3237" w:type="dxa"/>
        </w:tcPr>
        <w:sdt>
          <w:sdtPr>
            <w:rPr>
              <w:rStyle w:val="Nmerodepgina"/>
            </w:rPr>
            <w:id w:val="-1206949233"/>
            <w:docPartObj>
              <w:docPartGallery w:val="Page Numbers (Bottom of Page)"/>
              <w:docPartUnique/>
            </w:docPartObj>
          </w:sdtPr>
          <w:sdtEndPr>
            <w:rPr>
              <w:rStyle w:val="Nmerodepgina"/>
            </w:rPr>
          </w:sdtEndPr>
          <w:sdtContent>
            <w:p w14:paraId="2DD28FFD" w14:textId="77777777" w:rsidR="00E74B29" w:rsidRPr="00E74B29" w:rsidRDefault="00E74B29" w:rsidP="006709F1">
              <w:pPr>
                <w:pStyle w:val="Piedepgina"/>
                <w:jc w:val="right"/>
              </w:pPr>
              <w:r w:rsidRPr="00E74B29">
                <w:rPr>
                  <w:lang w:bidi="es-ES"/>
                </w:rPr>
                <w:t xml:space="preserve">PÁGINA </w:t>
              </w:r>
              <w:r w:rsidRPr="00E74B29">
                <w:rPr>
                  <w:lang w:bidi="es-ES"/>
                </w:rPr>
                <w:fldChar w:fldCharType="begin"/>
              </w:r>
              <w:r w:rsidRPr="00E74B29">
                <w:rPr>
                  <w:lang w:bidi="es-ES"/>
                </w:rPr>
                <w:instrText xml:space="preserve"> PAGE </w:instrText>
              </w:r>
              <w:r w:rsidRPr="00E74B29">
                <w:rPr>
                  <w:lang w:bidi="es-ES"/>
                </w:rPr>
                <w:fldChar w:fldCharType="separate"/>
              </w:r>
              <w:r w:rsidR="00874EE2">
                <w:rPr>
                  <w:noProof/>
                  <w:lang w:bidi="es-ES"/>
                </w:rPr>
                <w:t>4</w:t>
              </w:r>
              <w:r w:rsidRPr="00E74B29">
                <w:rPr>
                  <w:lang w:bidi="es-ES"/>
                </w:rPr>
                <w:fldChar w:fldCharType="end"/>
              </w:r>
            </w:p>
          </w:sdtContent>
        </w:sdt>
      </w:tc>
      <w:tc>
        <w:tcPr>
          <w:tcW w:w="1079" w:type="dxa"/>
        </w:tcPr>
        <w:p w14:paraId="01EA9735" w14:textId="77777777" w:rsidR="00E74B29" w:rsidRPr="00E74B29" w:rsidRDefault="00E74B29" w:rsidP="006709F1">
          <w:pPr>
            <w:pStyle w:val="Piedepgina"/>
          </w:pPr>
        </w:p>
      </w:tc>
    </w:tr>
  </w:tbl>
  <w:p w14:paraId="5F7DA5A8" w14:textId="77777777" w:rsidR="00E74B29" w:rsidRDefault="00E74B29" w:rsidP="006709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F67AF" w14:textId="77777777" w:rsidR="00B46140" w:rsidRDefault="00B46140" w:rsidP="00E74B29">
      <w:r>
        <w:separator/>
      </w:r>
    </w:p>
  </w:footnote>
  <w:footnote w:type="continuationSeparator" w:id="0">
    <w:p w14:paraId="7340FBBB" w14:textId="77777777" w:rsidR="00B46140" w:rsidRDefault="00B4614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2A"/>
    <w:multiLevelType w:val="hybridMultilevel"/>
    <w:tmpl w:val="85C0BAEC"/>
    <w:lvl w:ilvl="0" w:tplc="42D08324">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13BC4196"/>
    <w:multiLevelType w:val="hybridMultilevel"/>
    <w:tmpl w:val="BD60A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B584BF2"/>
    <w:multiLevelType w:val="hybridMultilevel"/>
    <w:tmpl w:val="A262268C"/>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 w15:restartNumberingAfterBreak="0">
    <w:nsid w:val="522408E1"/>
    <w:multiLevelType w:val="hybridMultilevel"/>
    <w:tmpl w:val="E1368C0E"/>
    <w:lvl w:ilvl="0" w:tplc="885CBB8E">
      <w:start w:val="16"/>
      <w:numFmt w:val="bullet"/>
      <w:lvlText w:val="-"/>
      <w:lvlJc w:val="left"/>
      <w:pPr>
        <w:ind w:left="1080" w:hanging="360"/>
      </w:pPr>
      <w:rPr>
        <w:rFonts w:ascii="Georgia" w:eastAsiaTheme="minorHAnsi" w:hAnsi="Georgia"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5CFD1780"/>
    <w:multiLevelType w:val="hybridMultilevel"/>
    <w:tmpl w:val="5DF2AA82"/>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6" w15:restartNumberingAfterBreak="0">
    <w:nsid w:val="7D3951D7"/>
    <w:multiLevelType w:val="hybridMultilevel"/>
    <w:tmpl w:val="C1A0C9FC"/>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num w:numId="1">
    <w:abstractNumId w:val="2"/>
  </w:num>
  <w:num w:numId="2">
    <w:abstractNumId w:val="1"/>
  </w:num>
  <w:num w:numId="3">
    <w:abstractNumId w:val="0"/>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0C1"/>
    <w:rsid w:val="000036FD"/>
    <w:rsid w:val="00012FD1"/>
    <w:rsid w:val="00021804"/>
    <w:rsid w:val="00086FA5"/>
    <w:rsid w:val="00087408"/>
    <w:rsid w:val="000A2B0F"/>
    <w:rsid w:val="000C7B2F"/>
    <w:rsid w:val="000E4641"/>
    <w:rsid w:val="000F5362"/>
    <w:rsid w:val="00105F0B"/>
    <w:rsid w:val="0013050E"/>
    <w:rsid w:val="001460C1"/>
    <w:rsid w:val="00151F66"/>
    <w:rsid w:val="00177F8D"/>
    <w:rsid w:val="00185F4A"/>
    <w:rsid w:val="002746F9"/>
    <w:rsid w:val="002C64B8"/>
    <w:rsid w:val="002D2200"/>
    <w:rsid w:val="002D47D3"/>
    <w:rsid w:val="003F4209"/>
    <w:rsid w:val="00401E1E"/>
    <w:rsid w:val="0040564B"/>
    <w:rsid w:val="00462C9A"/>
    <w:rsid w:val="0048120C"/>
    <w:rsid w:val="004909D9"/>
    <w:rsid w:val="00521481"/>
    <w:rsid w:val="005E3DEE"/>
    <w:rsid w:val="00665110"/>
    <w:rsid w:val="006709F1"/>
    <w:rsid w:val="00694867"/>
    <w:rsid w:val="006A3B3B"/>
    <w:rsid w:val="006C60E6"/>
    <w:rsid w:val="006F1239"/>
    <w:rsid w:val="00721B66"/>
    <w:rsid w:val="007C14A2"/>
    <w:rsid w:val="007F0113"/>
    <w:rsid w:val="00837914"/>
    <w:rsid w:val="008425CB"/>
    <w:rsid w:val="00874EE2"/>
    <w:rsid w:val="00874FE7"/>
    <w:rsid w:val="008924A0"/>
    <w:rsid w:val="00907127"/>
    <w:rsid w:val="00923F63"/>
    <w:rsid w:val="0093029B"/>
    <w:rsid w:val="00944028"/>
    <w:rsid w:val="00952F7D"/>
    <w:rsid w:val="0095496A"/>
    <w:rsid w:val="00986403"/>
    <w:rsid w:val="009A38BA"/>
    <w:rsid w:val="00A11F7D"/>
    <w:rsid w:val="00A30223"/>
    <w:rsid w:val="00A721D9"/>
    <w:rsid w:val="00A94401"/>
    <w:rsid w:val="00B03BF4"/>
    <w:rsid w:val="00B43E11"/>
    <w:rsid w:val="00B46140"/>
    <w:rsid w:val="00BA65D5"/>
    <w:rsid w:val="00BB0BD1"/>
    <w:rsid w:val="00BC580F"/>
    <w:rsid w:val="00C755AB"/>
    <w:rsid w:val="00CB0713"/>
    <w:rsid w:val="00CB3A2A"/>
    <w:rsid w:val="00CD7613"/>
    <w:rsid w:val="00D22241"/>
    <w:rsid w:val="00D43125"/>
    <w:rsid w:val="00D4543F"/>
    <w:rsid w:val="00D569B0"/>
    <w:rsid w:val="00D66A3A"/>
    <w:rsid w:val="00DB6085"/>
    <w:rsid w:val="00DC5338"/>
    <w:rsid w:val="00DF198B"/>
    <w:rsid w:val="00E74B29"/>
    <w:rsid w:val="00F50791"/>
    <w:rsid w:val="00F639B6"/>
    <w:rsid w:val="00F75727"/>
    <w:rsid w:val="00F85BC4"/>
    <w:rsid w:val="00FB2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1EE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Ttulo1">
    <w:name w:val="heading 1"/>
    <w:basedOn w:val="Normal"/>
    <w:next w:val="Normal"/>
    <w:link w:val="Ttulo1Car"/>
    <w:qFormat/>
    <w:rsid w:val="00874FE7"/>
    <w:pPr>
      <w:jc w:val="center"/>
      <w:outlineLvl w:val="0"/>
    </w:pPr>
    <w:rPr>
      <w:rFonts w:asciiTheme="majorHAnsi" w:hAnsiTheme="majorHAnsi"/>
      <w:b/>
      <w:color w:val="476166" w:themeColor="accent1"/>
      <w:sz w:val="52"/>
      <w:szCs w:val="52"/>
    </w:rPr>
  </w:style>
  <w:style w:type="paragraph" w:styleId="Ttulo2">
    <w:name w:val="heading 2"/>
    <w:basedOn w:val="Normal"/>
    <w:next w:val="Normal"/>
    <w:link w:val="Ttulo2Car"/>
    <w:uiPriority w:val="1"/>
    <w:qFormat/>
    <w:rsid w:val="00874FE7"/>
    <w:pPr>
      <w:jc w:val="center"/>
      <w:outlineLvl w:val="1"/>
    </w:pPr>
    <w:rPr>
      <w:b/>
      <w:sz w:val="48"/>
      <w:szCs w:val="48"/>
    </w:rPr>
  </w:style>
  <w:style w:type="paragraph" w:styleId="Ttulo3">
    <w:name w:val="heading 3"/>
    <w:basedOn w:val="Ttulo2"/>
    <w:next w:val="Normal"/>
    <w:link w:val="Ttulo3Car"/>
    <w:uiPriority w:val="2"/>
    <w:qFormat/>
    <w:rsid w:val="00874FE7"/>
    <w:pPr>
      <w:spacing w:after="240"/>
      <w:outlineLvl w:val="2"/>
    </w:pPr>
    <w:rPr>
      <w:b w:val="0"/>
      <w:sz w:val="36"/>
      <w:szCs w:val="36"/>
    </w:rPr>
  </w:style>
  <w:style w:type="paragraph" w:styleId="Ttulo4">
    <w:name w:val="heading 4"/>
    <w:basedOn w:val="Normal"/>
    <w:next w:val="Normal"/>
    <w:link w:val="Ttulo4Car"/>
    <w:uiPriority w:val="3"/>
    <w:qFormat/>
    <w:rsid w:val="00874FE7"/>
    <w:pPr>
      <w:jc w:val="center"/>
      <w:outlineLvl w:val="3"/>
    </w:pPr>
    <w:rPr>
      <w:rFonts w:asciiTheme="majorHAnsi" w:hAnsiTheme="majorHAnsi"/>
      <w:b/>
      <w:color w:val="476166" w:themeColor="accent1"/>
      <w:sz w:val="28"/>
      <w:szCs w:val="28"/>
    </w:rPr>
  </w:style>
  <w:style w:type="paragraph" w:styleId="Ttulo5">
    <w:name w:val="heading 5"/>
    <w:basedOn w:val="Normal"/>
    <w:next w:val="Normal"/>
    <w:link w:val="Ttulo5Car"/>
    <w:uiPriority w:val="4"/>
    <w:qFormat/>
    <w:rsid w:val="00874FE7"/>
    <w:pPr>
      <w:spacing w:before="240"/>
      <w:outlineLvl w:val="4"/>
    </w:pPr>
    <w:rPr>
      <w:rFonts w:asciiTheme="majorHAnsi" w:hAnsiTheme="majorHAnsi"/>
      <w:b/>
      <w:color w:val="476166" w:themeColor="accen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limitadorgrfico">
    <w:name w:val="Delimitador gráfico"/>
    <w:basedOn w:val="Normal"/>
    <w:uiPriority w:val="8"/>
    <w:qFormat/>
    <w:rsid w:val="00DF198B"/>
    <w:rPr>
      <w:sz w:val="10"/>
    </w:rPr>
  </w:style>
  <w:style w:type="paragraph" w:styleId="Textodeglobo">
    <w:name w:val="Balloon Text"/>
    <w:basedOn w:val="Normal"/>
    <w:link w:val="TextodegloboCar"/>
    <w:uiPriority w:val="99"/>
    <w:semiHidden/>
    <w:rsid w:val="00DF198B"/>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74FE7"/>
    <w:rPr>
      <w:rFonts w:ascii="Times New Roman" w:hAnsi="Times New Roman" w:cs="Times New Roman"/>
      <w:sz w:val="18"/>
      <w:szCs w:val="18"/>
    </w:rPr>
  </w:style>
  <w:style w:type="table" w:styleId="Tablaconcuadrcula">
    <w:name w:val="Table Grid"/>
    <w:basedOn w:val="Tabla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874FE7"/>
    <w:rPr>
      <w:rFonts w:asciiTheme="majorHAnsi" w:hAnsiTheme="majorHAnsi"/>
      <w:b/>
      <w:color w:val="476166" w:themeColor="accent1"/>
      <w:sz w:val="52"/>
      <w:szCs w:val="52"/>
    </w:rPr>
  </w:style>
  <w:style w:type="character" w:customStyle="1" w:styleId="Ttulo2Car">
    <w:name w:val="Título 2 Car"/>
    <w:basedOn w:val="Fuentedeprrafopredeter"/>
    <w:link w:val="Ttulo2"/>
    <w:uiPriority w:val="1"/>
    <w:rsid w:val="00874FE7"/>
    <w:rPr>
      <w:b/>
      <w:sz w:val="48"/>
      <w:szCs w:val="48"/>
    </w:rPr>
  </w:style>
  <w:style w:type="character" w:customStyle="1" w:styleId="Ttulo3Car">
    <w:name w:val="Título 3 Car"/>
    <w:basedOn w:val="Fuentedeprrafopredeter"/>
    <w:link w:val="Ttulo3"/>
    <w:uiPriority w:val="2"/>
    <w:rsid w:val="00874FE7"/>
    <w:rPr>
      <w:sz w:val="36"/>
      <w:szCs w:val="36"/>
    </w:rPr>
  </w:style>
  <w:style w:type="character" w:customStyle="1" w:styleId="Ttulo4Car">
    <w:name w:val="Título 4 Car"/>
    <w:basedOn w:val="Fuentedeprrafopredeter"/>
    <w:link w:val="Ttulo4"/>
    <w:uiPriority w:val="3"/>
    <w:rsid w:val="00874FE7"/>
    <w:rPr>
      <w:rFonts w:asciiTheme="majorHAnsi" w:hAnsiTheme="majorHAnsi"/>
      <w:b/>
      <w:color w:val="476166" w:themeColor="accent1"/>
      <w:sz w:val="28"/>
      <w:szCs w:val="28"/>
    </w:rPr>
  </w:style>
  <w:style w:type="paragraph" w:customStyle="1" w:styleId="Texto">
    <w:name w:val="Texto"/>
    <w:basedOn w:val="Normal"/>
    <w:uiPriority w:val="5"/>
    <w:qFormat/>
    <w:rsid w:val="00021804"/>
    <w:rPr>
      <w:sz w:val="26"/>
      <w:szCs w:val="28"/>
    </w:rPr>
  </w:style>
  <w:style w:type="paragraph" w:styleId="Encabezado">
    <w:name w:val="header"/>
    <w:basedOn w:val="Piedepgina"/>
    <w:link w:val="EncabezadoCar"/>
    <w:uiPriority w:val="99"/>
    <w:semiHidden/>
    <w:rsid w:val="00E74B29"/>
    <w:rPr>
      <w:rFonts w:ascii="Georgia" w:hAnsi="Georgia"/>
    </w:rPr>
  </w:style>
  <w:style w:type="character" w:customStyle="1" w:styleId="EncabezadoCar">
    <w:name w:val="Encabezado Car"/>
    <w:basedOn w:val="Fuentedeprrafopredeter"/>
    <w:link w:val="Encabezado"/>
    <w:uiPriority w:val="99"/>
    <w:semiHidden/>
    <w:rsid w:val="00874FE7"/>
    <w:rPr>
      <w:rFonts w:ascii="Georgia" w:hAnsi="Georgia"/>
    </w:rPr>
  </w:style>
  <w:style w:type="paragraph" w:styleId="Piedepgina">
    <w:name w:val="footer"/>
    <w:basedOn w:val="Normal"/>
    <w:link w:val="PiedepginaCar"/>
    <w:uiPriority w:val="99"/>
    <w:rsid w:val="006709F1"/>
    <w:pPr>
      <w:tabs>
        <w:tab w:val="center" w:pos="4680"/>
        <w:tab w:val="right" w:pos="9360"/>
      </w:tabs>
    </w:pPr>
    <w:rPr>
      <w:rFonts w:asciiTheme="majorHAnsi" w:hAnsiTheme="majorHAnsi"/>
      <w:b/>
      <w:color w:val="476166" w:themeColor="accent1"/>
    </w:rPr>
  </w:style>
  <w:style w:type="character" w:customStyle="1" w:styleId="PiedepginaCar">
    <w:name w:val="Pie de página Car"/>
    <w:basedOn w:val="Fuentedeprrafopredeter"/>
    <w:link w:val="Piedepgina"/>
    <w:uiPriority w:val="99"/>
    <w:rsid w:val="006709F1"/>
    <w:rPr>
      <w:rFonts w:asciiTheme="majorHAnsi" w:hAnsiTheme="majorHAnsi"/>
      <w:b/>
      <w:color w:val="476166" w:themeColor="accent1"/>
    </w:rPr>
  </w:style>
  <w:style w:type="character" w:styleId="Nmerodepgina">
    <w:name w:val="page number"/>
    <w:basedOn w:val="Fuentedeprrafopredeter"/>
    <w:uiPriority w:val="99"/>
    <w:semiHidden/>
    <w:rsid w:val="00E74B29"/>
  </w:style>
  <w:style w:type="character" w:customStyle="1" w:styleId="Ttulo5Car">
    <w:name w:val="Título 5 Car"/>
    <w:basedOn w:val="Fuentedeprrafopredeter"/>
    <w:link w:val="Ttulo5"/>
    <w:uiPriority w:val="4"/>
    <w:rsid w:val="00874FE7"/>
    <w:rPr>
      <w:rFonts w:asciiTheme="majorHAnsi" w:hAnsiTheme="majorHAnsi"/>
      <w:b/>
      <w:color w:val="476166" w:themeColor="accent1"/>
      <w:sz w:val="28"/>
      <w:szCs w:val="28"/>
    </w:rPr>
  </w:style>
  <w:style w:type="paragraph" w:styleId="Cita">
    <w:name w:val="Quote"/>
    <w:basedOn w:val="Normal"/>
    <w:next w:val="Normal"/>
    <w:link w:val="CitaCar"/>
    <w:uiPriority w:val="6"/>
    <w:qFormat/>
    <w:rsid w:val="00874FE7"/>
    <w:rPr>
      <w:color w:val="476166" w:themeColor="accent1"/>
      <w:sz w:val="96"/>
      <w:szCs w:val="96"/>
    </w:rPr>
  </w:style>
  <w:style w:type="character" w:customStyle="1" w:styleId="CitaCar">
    <w:name w:val="Cita Car"/>
    <w:basedOn w:val="Fuentedeprrafopredeter"/>
    <w:link w:val="Cita"/>
    <w:uiPriority w:val="6"/>
    <w:rsid w:val="00874FE7"/>
    <w:rPr>
      <w:color w:val="476166" w:themeColor="accent1"/>
      <w:sz w:val="96"/>
      <w:szCs w:val="96"/>
    </w:rPr>
  </w:style>
  <w:style w:type="character" w:styleId="Textodelmarcadordeposicin">
    <w:name w:val="Placeholder Text"/>
    <w:basedOn w:val="Fuentedeprrafopredeter"/>
    <w:uiPriority w:val="99"/>
    <w:semiHidden/>
    <w:rsid w:val="00874FE7"/>
    <w:rPr>
      <w:color w:val="808080"/>
    </w:rPr>
  </w:style>
  <w:style w:type="paragraph" w:styleId="Prrafodelista">
    <w:name w:val="List Paragraph"/>
    <w:basedOn w:val="Normal"/>
    <w:uiPriority w:val="34"/>
    <w:semiHidden/>
    <w:qFormat/>
    <w:rsid w:val="001460C1"/>
    <w:pPr>
      <w:ind w:left="720"/>
      <w:contextualSpacing/>
    </w:pPr>
  </w:style>
  <w:style w:type="paragraph" w:styleId="HTMLconformatoprevio">
    <w:name w:val="HTML Preformatted"/>
    <w:basedOn w:val="Normal"/>
    <w:link w:val="HTMLconformatoprevioCar"/>
    <w:uiPriority w:val="99"/>
    <w:semiHidden/>
    <w:unhideWhenUsed/>
    <w:rsid w:val="00BA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A65D5"/>
    <w:rPr>
      <w:rFonts w:ascii="Courier New" w:eastAsia="Times New Roman" w:hAnsi="Courier New" w:cs="Courier New"/>
      <w:sz w:val="20"/>
      <w:szCs w:val="20"/>
      <w:lang w:eastAsia="es-ES"/>
    </w:rPr>
  </w:style>
  <w:style w:type="character" w:styleId="Hipervnculo">
    <w:name w:val="Hyperlink"/>
    <w:basedOn w:val="Fuentedeprrafopredeter"/>
    <w:uiPriority w:val="99"/>
    <w:semiHidden/>
    <w:rsid w:val="00401E1E"/>
    <w:rPr>
      <w:color w:val="0000FF" w:themeColor="hyperlink"/>
      <w:u w:val="single"/>
    </w:rPr>
  </w:style>
  <w:style w:type="character" w:styleId="Mencinsinresolver">
    <w:name w:val="Unresolved Mention"/>
    <w:basedOn w:val="Fuentedeprrafopredeter"/>
    <w:uiPriority w:val="99"/>
    <w:semiHidden/>
    <w:unhideWhenUsed/>
    <w:rsid w:val="00401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3492">
      <w:bodyDiv w:val="1"/>
      <w:marLeft w:val="0"/>
      <w:marRight w:val="0"/>
      <w:marTop w:val="0"/>
      <w:marBottom w:val="0"/>
      <w:divBdr>
        <w:top w:val="none" w:sz="0" w:space="0" w:color="auto"/>
        <w:left w:val="none" w:sz="0" w:space="0" w:color="auto"/>
        <w:bottom w:val="none" w:sz="0" w:space="0" w:color="auto"/>
        <w:right w:val="none" w:sz="0" w:space="0" w:color="auto"/>
      </w:divBdr>
    </w:div>
    <w:div w:id="166797564">
      <w:bodyDiv w:val="1"/>
      <w:marLeft w:val="0"/>
      <w:marRight w:val="0"/>
      <w:marTop w:val="0"/>
      <w:marBottom w:val="0"/>
      <w:divBdr>
        <w:top w:val="none" w:sz="0" w:space="0" w:color="auto"/>
        <w:left w:val="none" w:sz="0" w:space="0" w:color="auto"/>
        <w:bottom w:val="none" w:sz="0" w:space="0" w:color="auto"/>
        <w:right w:val="none" w:sz="0" w:space="0" w:color="auto"/>
      </w:divBdr>
    </w:div>
    <w:div w:id="500891663">
      <w:bodyDiv w:val="1"/>
      <w:marLeft w:val="0"/>
      <w:marRight w:val="0"/>
      <w:marTop w:val="0"/>
      <w:marBottom w:val="0"/>
      <w:divBdr>
        <w:top w:val="none" w:sz="0" w:space="0" w:color="auto"/>
        <w:left w:val="none" w:sz="0" w:space="0" w:color="auto"/>
        <w:bottom w:val="none" w:sz="0" w:space="0" w:color="auto"/>
        <w:right w:val="none" w:sz="0" w:space="0" w:color="auto"/>
      </w:divBdr>
    </w:div>
    <w:div w:id="604655335">
      <w:bodyDiv w:val="1"/>
      <w:marLeft w:val="0"/>
      <w:marRight w:val="0"/>
      <w:marTop w:val="0"/>
      <w:marBottom w:val="0"/>
      <w:divBdr>
        <w:top w:val="none" w:sz="0" w:space="0" w:color="auto"/>
        <w:left w:val="none" w:sz="0" w:space="0" w:color="auto"/>
        <w:bottom w:val="none" w:sz="0" w:space="0" w:color="auto"/>
        <w:right w:val="none" w:sz="0" w:space="0" w:color="auto"/>
      </w:divBdr>
    </w:div>
    <w:div w:id="646980453">
      <w:bodyDiv w:val="1"/>
      <w:marLeft w:val="0"/>
      <w:marRight w:val="0"/>
      <w:marTop w:val="0"/>
      <w:marBottom w:val="0"/>
      <w:divBdr>
        <w:top w:val="none" w:sz="0" w:space="0" w:color="auto"/>
        <w:left w:val="none" w:sz="0" w:space="0" w:color="auto"/>
        <w:bottom w:val="none" w:sz="0" w:space="0" w:color="auto"/>
        <w:right w:val="none" w:sz="0" w:space="0" w:color="auto"/>
      </w:divBdr>
    </w:div>
    <w:div w:id="731150714">
      <w:bodyDiv w:val="1"/>
      <w:marLeft w:val="0"/>
      <w:marRight w:val="0"/>
      <w:marTop w:val="0"/>
      <w:marBottom w:val="0"/>
      <w:divBdr>
        <w:top w:val="none" w:sz="0" w:space="0" w:color="auto"/>
        <w:left w:val="none" w:sz="0" w:space="0" w:color="auto"/>
        <w:bottom w:val="none" w:sz="0" w:space="0" w:color="auto"/>
        <w:right w:val="none" w:sz="0" w:space="0" w:color="auto"/>
      </w:divBdr>
      <w:divsChild>
        <w:div w:id="1795559162">
          <w:marLeft w:val="0"/>
          <w:marRight w:val="0"/>
          <w:marTop w:val="0"/>
          <w:marBottom w:val="0"/>
          <w:divBdr>
            <w:top w:val="none" w:sz="0" w:space="0" w:color="auto"/>
            <w:left w:val="none" w:sz="0" w:space="0" w:color="auto"/>
            <w:bottom w:val="none" w:sz="0" w:space="0" w:color="auto"/>
            <w:right w:val="none" w:sz="0" w:space="0" w:color="auto"/>
          </w:divBdr>
          <w:divsChild>
            <w:div w:id="195630022">
              <w:marLeft w:val="0"/>
              <w:marRight w:val="0"/>
              <w:marTop w:val="0"/>
              <w:marBottom w:val="0"/>
              <w:divBdr>
                <w:top w:val="none" w:sz="0" w:space="0" w:color="auto"/>
                <w:left w:val="none" w:sz="0" w:space="0" w:color="auto"/>
                <w:bottom w:val="none" w:sz="0" w:space="0" w:color="auto"/>
                <w:right w:val="none" w:sz="0" w:space="0" w:color="auto"/>
              </w:divBdr>
            </w:div>
            <w:div w:id="836191612">
              <w:marLeft w:val="0"/>
              <w:marRight w:val="0"/>
              <w:marTop w:val="0"/>
              <w:marBottom w:val="0"/>
              <w:divBdr>
                <w:top w:val="none" w:sz="0" w:space="0" w:color="auto"/>
                <w:left w:val="none" w:sz="0" w:space="0" w:color="auto"/>
                <w:bottom w:val="none" w:sz="0" w:space="0" w:color="auto"/>
                <w:right w:val="none" w:sz="0" w:space="0" w:color="auto"/>
              </w:divBdr>
            </w:div>
            <w:div w:id="1269122299">
              <w:marLeft w:val="0"/>
              <w:marRight w:val="0"/>
              <w:marTop w:val="0"/>
              <w:marBottom w:val="0"/>
              <w:divBdr>
                <w:top w:val="none" w:sz="0" w:space="0" w:color="auto"/>
                <w:left w:val="none" w:sz="0" w:space="0" w:color="auto"/>
                <w:bottom w:val="none" w:sz="0" w:space="0" w:color="auto"/>
                <w:right w:val="none" w:sz="0" w:space="0" w:color="auto"/>
              </w:divBdr>
            </w:div>
            <w:div w:id="15561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09024">
      <w:bodyDiv w:val="1"/>
      <w:marLeft w:val="0"/>
      <w:marRight w:val="0"/>
      <w:marTop w:val="0"/>
      <w:marBottom w:val="0"/>
      <w:divBdr>
        <w:top w:val="none" w:sz="0" w:space="0" w:color="auto"/>
        <w:left w:val="none" w:sz="0" w:space="0" w:color="auto"/>
        <w:bottom w:val="none" w:sz="0" w:space="0" w:color="auto"/>
        <w:right w:val="none" w:sz="0" w:space="0" w:color="auto"/>
      </w:divBdr>
    </w:div>
    <w:div w:id="846991089">
      <w:bodyDiv w:val="1"/>
      <w:marLeft w:val="0"/>
      <w:marRight w:val="0"/>
      <w:marTop w:val="0"/>
      <w:marBottom w:val="0"/>
      <w:divBdr>
        <w:top w:val="none" w:sz="0" w:space="0" w:color="auto"/>
        <w:left w:val="none" w:sz="0" w:space="0" w:color="auto"/>
        <w:bottom w:val="none" w:sz="0" w:space="0" w:color="auto"/>
        <w:right w:val="none" w:sz="0" w:space="0" w:color="auto"/>
      </w:divBdr>
    </w:div>
    <w:div w:id="972638495">
      <w:bodyDiv w:val="1"/>
      <w:marLeft w:val="0"/>
      <w:marRight w:val="0"/>
      <w:marTop w:val="0"/>
      <w:marBottom w:val="0"/>
      <w:divBdr>
        <w:top w:val="none" w:sz="0" w:space="0" w:color="auto"/>
        <w:left w:val="none" w:sz="0" w:space="0" w:color="auto"/>
        <w:bottom w:val="none" w:sz="0" w:space="0" w:color="auto"/>
        <w:right w:val="none" w:sz="0" w:space="0" w:color="auto"/>
      </w:divBdr>
    </w:div>
    <w:div w:id="1466046333">
      <w:bodyDiv w:val="1"/>
      <w:marLeft w:val="0"/>
      <w:marRight w:val="0"/>
      <w:marTop w:val="0"/>
      <w:marBottom w:val="0"/>
      <w:divBdr>
        <w:top w:val="none" w:sz="0" w:space="0" w:color="auto"/>
        <w:left w:val="none" w:sz="0" w:space="0" w:color="auto"/>
        <w:bottom w:val="none" w:sz="0" w:space="0" w:color="auto"/>
        <w:right w:val="none" w:sz="0" w:space="0" w:color="auto"/>
      </w:divBdr>
    </w:div>
    <w:div w:id="1973317277">
      <w:bodyDiv w:val="1"/>
      <w:marLeft w:val="0"/>
      <w:marRight w:val="0"/>
      <w:marTop w:val="0"/>
      <w:marBottom w:val="0"/>
      <w:divBdr>
        <w:top w:val="none" w:sz="0" w:space="0" w:color="auto"/>
        <w:left w:val="none" w:sz="0" w:space="0" w:color="auto"/>
        <w:bottom w:val="none" w:sz="0" w:space="0" w:color="auto"/>
        <w:right w:val="none" w:sz="0" w:space="0" w:color="auto"/>
      </w:divBdr>
    </w:div>
    <w:div w:id="2037537719">
      <w:bodyDiv w:val="1"/>
      <w:marLeft w:val="0"/>
      <w:marRight w:val="0"/>
      <w:marTop w:val="0"/>
      <w:marBottom w:val="0"/>
      <w:divBdr>
        <w:top w:val="none" w:sz="0" w:space="0" w:color="auto"/>
        <w:left w:val="none" w:sz="0" w:space="0" w:color="auto"/>
        <w:bottom w:val="none" w:sz="0" w:space="0" w:color="auto"/>
        <w:right w:val="none" w:sz="0" w:space="0" w:color="auto"/>
      </w:divBdr>
    </w:div>
    <w:div w:id="2059552129">
      <w:bodyDiv w:val="1"/>
      <w:marLeft w:val="0"/>
      <w:marRight w:val="0"/>
      <w:marTop w:val="0"/>
      <w:marBottom w:val="0"/>
      <w:divBdr>
        <w:top w:val="none" w:sz="0" w:space="0" w:color="auto"/>
        <w:left w:val="none" w:sz="0" w:space="0" w:color="auto"/>
        <w:bottom w:val="none" w:sz="0" w:space="0" w:color="auto"/>
        <w:right w:val="none" w:sz="0" w:space="0" w:color="auto"/>
      </w:divBdr>
      <w:divsChild>
        <w:div w:id="956718767">
          <w:marLeft w:val="0"/>
          <w:marRight w:val="0"/>
          <w:marTop w:val="0"/>
          <w:marBottom w:val="0"/>
          <w:divBdr>
            <w:top w:val="none" w:sz="0" w:space="0" w:color="auto"/>
            <w:left w:val="none" w:sz="0" w:space="0" w:color="auto"/>
            <w:bottom w:val="none" w:sz="0" w:space="0" w:color="auto"/>
            <w:right w:val="none" w:sz="0" w:space="0" w:color="auto"/>
          </w:divBdr>
          <w:divsChild>
            <w:div w:id="1855025978">
              <w:marLeft w:val="0"/>
              <w:marRight w:val="0"/>
              <w:marTop w:val="0"/>
              <w:marBottom w:val="0"/>
              <w:divBdr>
                <w:top w:val="none" w:sz="0" w:space="0" w:color="auto"/>
                <w:left w:val="none" w:sz="0" w:space="0" w:color="auto"/>
                <w:bottom w:val="none" w:sz="0" w:space="0" w:color="auto"/>
                <w:right w:val="none" w:sz="0" w:space="0" w:color="auto"/>
              </w:divBdr>
            </w:div>
            <w:div w:id="584270928">
              <w:marLeft w:val="0"/>
              <w:marRight w:val="0"/>
              <w:marTop w:val="0"/>
              <w:marBottom w:val="0"/>
              <w:divBdr>
                <w:top w:val="none" w:sz="0" w:space="0" w:color="auto"/>
                <w:left w:val="none" w:sz="0" w:space="0" w:color="auto"/>
                <w:bottom w:val="none" w:sz="0" w:space="0" w:color="auto"/>
                <w:right w:val="none" w:sz="0" w:space="0" w:color="auto"/>
              </w:divBdr>
            </w:div>
            <w:div w:id="1550385238">
              <w:marLeft w:val="0"/>
              <w:marRight w:val="0"/>
              <w:marTop w:val="0"/>
              <w:marBottom w:val="0"/>
              <w:divBdr>
                <w:top w:val="none" w:sz="0" w:space="0" w:color="auto"/>
                <w:left w:val="none" w:sz="0" w:space="0" w:color="auto"/>
                <w:bottom w:val="none" w:sz="0" w:space="0" w:color="auto"/>
                <w:right w:val="none" w:sz="0" w:space="0" w:color="auto"/>
              </w:divBdr>
            </w:div>
            <w:div w:id="18836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s.stackoverflow.com/questions/144301/mostrar-n&#250;mero-con-dos-decimales" TargetMode="Externa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ene\AppData\Roaming\Microsoft\Templates\Informe%20de%20estudiante%20moder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03094EA1DE40598FBCA8497C3297DC"/>
        <w:category>
          <w:name w:val="General"/>
          <w:gallery w:val="placeholder"/>
        </w:category>
        <w:types>
          <w:type w:val="bbPlcHdr"/>
        </w:types>
        <w:behaviors>
          <w:behavior w:val="content"/>
        </w:behaviors>
        <w:guid w:val="{08D1D7CB-CA75-4BB1-AABA-0851C79041AF}"/>
      </w:docPartPr>
      <w:docPartBody>
        <w:p w:rsidR="006B31D7" w:rsidRDefault="00B7301F">
          <w:pPr>
            <w:pStyle w:val="DC03094EA1DE40598FBCA8497C3297DC"/>
          </w:pPr>
          <w:r w:rsidRPr="00DF198B">
            <w:rPr>
              <w:lang w:bidi="es-ES"/>
            </w:rPr>
            <w:t>—</w:t>
          </w:r>
        </w:p>
      </w:docPartBody>
    </w:docPart>
    <w:docPart>
      <w:docPartPr>
        <w:name w:val="04CBC4BB45A0410AA3E783A223928A37"/>
        <w:category>
          <w:name w:val="General"/>
          <w:gallery w:val="placeholder"/>
        </w:category>
        <w:types>
          <w:type w:val="bbPlcHdr"/>
        </w:types>
        <w:behaviors>
          <w:behavior w:val="content"/>
        </w:behaviors>
        <w:guid w:val="{BA4A936F-EB62-4F1B-8FA8-6DB9EFA8D2D7}"/>
      </w:docPartPr>
      <w:docPartBody>
        <w:p w:rsidR="006B31D7" w:rsidRDefault="00B7301F">
          <w:pPr>
            <w:pStyle w:val="04CBC4BB45A0410AA3E783A223928A37"/>
          </w:pPr>
          <w:r w:rsidRPr="00DF198B">
            <w:rPr>
              <w:lang w:bidi="es-E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JetBrains Mono">
    <w:panose1 w:val="02000009000000000000"/>
    <w:charset w:val="00"/>
    <w:family w:val="modern"/>
    <w:pitch w:val="fixed"/>
    <w:sig w:usb0="A00002FF" w:usb1="1000F8EB" w:usb2="00000008"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01F"/>
    <w:rsid w:val="003E5BC0"/>
    <w:rsid w:val="00404D96"/>
    <w:rsid w:val="004C63C0"/>
    <w:rsid w:val="006B31D7"/>
    <w:rsid w:val="0079673D"/>
    <w:rsid w:val="007B08BE"/>
    <w:rsid w:val="008C2D6E"/>
    <w:rsid w:val="00932037"/>
    <w:rsid w:val="00B7301F"/>
    <w:rsid w:val="00DE0B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C03094EA1DE40598FBCA8497C3297DC">
    <w:name w:val="DC03094EA1DE40598FBCA8497C3297DC"/>
  </w:style>
  <w:style w:type="paragraph" w:customStyle="1" w:styleId="04CBC4BB45A0410AA3E783A223928A37">
    <w:name w:val="04CBC4BB45A0410AA3E783A223928A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Informe de estudiante moderno.dotx</Template>
  <TotalTime>0</TotalTime>
  <Pages>1</Pages>
  <Words>3385</Words>
  <Characters>18618</Characters>
  <Application>Microsoft Office Word</Application>
  <DocSecurity>0</DocSecurity>
  <Lines>155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2021-03-10T10:56:00Z</dcterms:created>
  <dcterms:modified xsi:type="dcterms:W3CDTF">2021-04-29T10:28:00Z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