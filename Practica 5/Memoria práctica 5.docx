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454D8" w14:textId="77777777" w:rsidR="00952F7D" w:rsidRDefault="00DF198B" w:rsidP="00A30223">
      <w:pPr>
        <w:pStyle w:val="Delimitadorgrfico"/>
      </w:pPr>
      <w:r w:rsidRPr="004909D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9F7AD4B" wp14:editId="1DBFDFF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763125"/>
            <wp:effectExtent l="0" t="0" r="0" b="9525"/>
            <wp:wrapNone/>
            <wp:docPr id="1" name="Imagen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6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14:paraId="62425E03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6957A42E" w14:textId="77777777" w:rsidR="00DF198B" w:rsidRDefault="00DF198B"/>
        </w:tc>
      </w:tr>
      <w:tr w:rsidR="00DF198B" w14:paraId="4DF12644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71D891C" w14:textId="77777777"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321BFDA" w14:textId="5226D55A" w:rsidR="00DF198B" w:rsidRPr="00DF198B" w:rsidRDefault="001460C1" w:rsidP="00874FE7">
            <w:pPr>
              <w:pStyle w:val="Ttulo1"/>
            </w:pPr>
            <w:r>
              <w:t>P.</w:t>
            </w:r>
            <w:r w:rsidR="00BA65D5">
              <w:t xml:space="preserve"> </w:t>
            </w:r>
            <w:r w:rsidR="00401E1E">
              <w:t>ADSOFT</w:t>
            </w:r>
            <w:r>
              <w:t xml:space="preserve"> – PRÁCTICA </w:t>
            </w:r>
            <w:r w:rsidR="00FB4EEB">
              <w:t>5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30C9EF61" w14:textId="77777777" w:rsidR="00DF198B" w:rsidRDefault="00DF198B"/>
        </w:tc>
      </w:tr>
      <w:tr w:rsidR="00DF198B" w14:paraId="04F1FE3F" w14:textId="77777777" w:rsidTr="00185F4A">
        <w:trPr>
          <w:trHeight w:val="1837"/>
        </w:trPr>
        <w:tc>
          <w:tcPr>
            <w:tcW w:w="1170" w:type="dxa"/>
          </w:tcPr>
          <w:p w14:paraId="3755EA3A" w14:textId="77777777" w:rsidR="00DF198B" w:rsidRDefault="00DF198B"/>
        </w:tc>
        <w:tc>
          <w:tcPr>
            <w:tcW w:w="8460" w:type="dxa"/>
            <w:gridSpan w:val="7"/>
          </w:tcPr>
          <w:p w14:paraId="76077FA5" w14:textId="77777777" w:rsidR="00DF198B" w:rsidRDefault="00DF198B"/>
        </w:tc>
        <w:tc>
          <w:tcPr>
            <w:tcW w:w="1160" w:type="dxa"/>
          </w:tcPr>
          <w:p w14:paraId="18B8CF36" w14:textId="77777777" w:rsidR="00DF198B" w:rsidRDefault="00DF198B"/>
        </w:tc>
      </w:tr>
      <w:tr w:rsidR="00DF198B" w14:paraId="23621708" w14:textId="77777777" w:rsidTr="00185F4A">
        <w:trPr>
          <w:trHeight w:val="929"/>
        </w:trPr>
        <w:tc>
          <w:tcPr>
            <w:tcW w:w="2397" w:type="dxa"/>
            <w:gridSpan w:val="4"/>
          </w:tcPr>
          <w:p w14:paraId="52B37022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48E19980" w14:textId="77777777"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11CA927A" w14:textId="77777777" w:rsidR="00DF198B" w:rsidRDefault="00DF198B"/>
        </w:tc>
      </w:tr>
      <w:tr w:rsidR="00DF198B" w14:paraId="27B19D1E" w14:textId="77777777" w:rsidTr="00185F4A">
        <w:trPr>
          <w:trHeight w:val="1460"/>
        </w:trPr>
        <w:tc>
          <w:tcPr>
            <w:tcW w:w="2397" w:type="dxa"/>
            <w:gridSpan w:val="4"/>
          </w:tcPr>
          <w:p w14:paraId="051A570A" w14:textId="77777777" w:rsidR="00DF198B" w:rsidRDefault="00DF198B"/>
        </w:tc>
        <w:tc>
          <w:tcPr>
            <w:tcW w:w="5995" w:type="dxa"/>
            <w:shd w:val="clear" w:color="auto" w:fill="FFFFFF" w:themeFill="background1"/>
          </w:tcPr>
          <w:p w14:paraId="5E89D8E6" w14:textId="57B6F14D" w:rsidR="00DF198B" w:rsidRPr="00DF198B" w:rsidRDefault="001460C1" w:rsidP="00874FE7">
            <w:pPr>
              <w:pStyle w:val="Ttulo2"/>
            </w:pPr>
            <w:r>
              <w:t>Alejandro Hurtado y Camilo Jené</w:t>
            </w:r>
          </w:p>
        </w:tc>
        <w:tc>
          <w:tcPr>
            <w:tcW w:w="2398" w:type="dxa"/>
            <w:gridSpan w:val="4"/>
          </w:tcPr>
          <w:p w14:paraId="6952C738" w14:textId="77777777" w:rsidR="00DF198B" w:rsidRDefault="00DF198B"/>
        </w:tc>
      </w:tr>
      <w:tr w:rsidR="00DF198B" w14:paraId="0386B35A" w14:textId="77777777" w:rsidTr="00CD7613">
        <w:trPr>
          <w:trHeight w:val="8172"/>
        </w:trPr>
        <w:tc>
          <w:tcPr>
            <w:tcW w:w="2397" w:type="dxa"/>
            <w:gridSpan w:val="4"/>
            <w:vAlign w:val="bottom"/>
          </w:tcPr>
          <w:p w14:paraId="63E53F58" w14:textId="77777777"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6CBBFCB1" w14:textId="75F7093B" w:rsidR="00DF198B" w:rsidRPr="00DF198B" w:rsidRDefault="00FB4EEB" w:rsidP="00874FE7">
            <w:pPr>
              <w:pStyle w:val="Ttulo3"/>
            </w:pPr>
            <w:r>
              <w:t>9</w:t>
            </w:r>
            <w:r w:rsidR="001460C1">
              <w:t>/0</w:t>
            </w:r>
            <w:r>
              <w:t>5</w:t>
            </w:r>
            <w:r w:rsidR="001460C1">
              <w:t>/2021</w:t>
            </w:r>
          </w:p>
          <w:p w14:paraId="02D9F775" w14:textId="77777777" w:rsidR="00874FE7" w:rsidRPr="00DF198B" w:rsidRDefault="00277D53" w:rsidP="00874FE7">
            <w:pPr>
              <w:pStyle w:val="Ttulo3"/>
            </w:pPr>
            <w:sdt>
              <w:sdtPr>
                <w:id w:val="-1516760087"/>
                <w:placeholder>
                  <w:docPart w:val="DC03094EA1DE40598FBCA8497C3297DC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rPr>
                    <w:lang w:bidi="es-ES"/>
                  </w:rPr>
                  <w:t>—</w:t>
                </w:r>
              </w:sdtContent>
            </w:sdt>
          </w:p>
          <w:p w14:paraId="7EF6FF5E" w14:textId="74CB094B" w:rsidR="00DF198B" w:rsidRPr="00DF198B" w:rsidRDefault="00401E1E" w:rsidP="00874FE7">
            <w:pPr>
              <w:pStyle w:val="Ttulo3"/>
            </w:pPr>
            <w:r>
              <w:t>Análisis y Diseño de Software</w:t>
            </w:r>
          </w:p>
          <w:p w14:paraId="64AFBE5F" w14:textId="77777777" w:rsidR="00DF198B" w:rsidRPr="00DF198B" w:rsidRDefault="00277D53" w:rsidP="00874FE7">
            <w:pPr>
              <w:pStyle w:val="Ttulo3"/>
            </w:pPr>
            <w:sdt>
              <w:sdtPr>
                <w:id w:val="1492440299"/>
                <w:placeholder>
                  <w:docPart w:val="04CBC4BB45A0410AA3E783A223928A37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rPr>
                    <w:lang w:bidi="es-ES"/>
                  </w:rPr>
                  <w:t>—</w:t>
                </w:r>
              </w:sdtContent>
            </w:sdt>
          </w:p>
          <w:p w14:paraId="452731C8" w14:textId="05144C16" w:rsidR="00DF198B" w:rsidRDefault="001460C1" w:rsidP="00874FE7">
            <w:pPr>
              <w:pStyle w:val="Ttulo3"/>
            </w:pPr>
            <w:r>
              <w:t xml:space="preserve">Profesor: </w:t>
            </w:r>
            <w:r w:rsidR="00401E1E">
              <w:t>Pablo Sánchez</w:t>
            </w:r>
          </w:p>
          <w:p w14:paraId="0BAD9562" w14:textId="77777777"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14:paraId="1D488E45" w14:textId="77777777" w:rsidR="00DF198B" w:rsidRDefault="00DF198B" w:rsidP="00DF198B">
            <w:pPr>
              <w:jc w:val="center"/>
            </w:pPr>
          </w:p>
        </w:tc>
      </w:tr>
      <w:tr w:rsidR="00DF198B" w14:paraId="0A6876CD" w14:textId="77777777" w:rsidTr="00185F4A">
        <w:tc>
          <w:tcPr>
            <w:tcW w:w="2340" w:type="dxa"/>
            <w:gridSpan w:val="3"/>
          </w:tcPr>
          <w:p w14:paraId="619B45B5" w14:textId="77777777" w:rsidR="00DF198B" w:rsidRDefault="00DF198B"/>
        </w:tc>
        <w:tc>
          <w:tcPr>
            <w:tcW w:w="6120" w:type="dxa"/>
            <w:gridSpan w:val="3"/>
          </w:tcPr>
          <w:p w14:paraId="1CCE0B92" w14:textId="77777777" w:rsidR="00DF198B" w:rsidRDefault="00DF198B"/>
        </w:tc>
        <w:tc>
          <w:tcPr>
            <w:tcW w:w="2330" w:type="dxa"/>
            <w:gridSpan w:val="3"/>
          </w:tcPr>
          <w:p w14:paraId="279E9936" w14:textId="77777777" w:rsidR="00DF198B" w:rsidRDefault="00DF198B"/>
        </w:tc>
      </w:tr>
    </w:tbl>
    <w:p w14:paraId="7D9961C9" w14:textId="2A7D4556" w:rsidR="001460C1" w:rsidRDefault="001460C1" w:rsidP="001460C1"/>
    <w:p w14:paraId="6486FDFA" w14:textId="29CA395C" w:rsidR="001460C1" w:rsidRDefault="001460C1" w:rsidP="001460C1">
      <w:pPr>
        <w:jc w:val="center"/>
      </w:pPr>
    </w:p>
    <w:p w14:paraId="4E075A95" w14:textId="0B2AF002" w:rsidR="001460C1" w:rsidRDefault="001460C1" w:rsidP="001460C1">
      <w:pPr>
        <w:jc w:val="center"/>
      </w:pPr>
    </w:p>
    <w:p w14:paraId="09462318" w14:textId="16B05FDD" w:rsidR="001460C1" w:rsidRDefault="001460C1" w:rsidP="001460C1">
      <w:pPr>
        <w:jc w:val="center"/>
        <w:rPr>
          <w:sz w:val="40"/>
          <w:szCs w:val="40"/>
        </w:rPr>
      </w:pPr>
      <w:r>
        <w:rPr>
          <w:sz w:val="40"/>
          <w:szCs w:val="40"/>
        </w:rPr>
        <w:t>INTRODUCCIÓN</w:t>
      </w:r>
    </w:p>
    <w:p w14:paraId="644F0107" w14:textId="5CEC5D61" w:rsidR="001460C1" w:rsidRDefault="001460C1" w:rsidP="00B03BF4">
      <w:pPr>
        <w:jc w:val="both"/>
      </w:pPr>
    </w:p>
    <w:p w14:paraId="4B6F4FCA" w14:textId="6C12D739" w:rsidR="00B03BF4" w:rsidRDefault="00401E1E" w:rsidP="00FB4EEB">
      <w:pPr>
        <w:jc w:val="both"/>
      </w:pPr>
      <w:r>
        <w:tab/>
      </w:r>
      <w:r w:rsidR="00FB4EEB">
        <w:t>En esta práctica vamos a trabajar con la implementación de una aplicación de formularios. Se nos pide tratar la genericidad y lambdas dadas en teoría y plasmarlo en esta práctica.</w:t>
      </w:r>
    </w:p>
    <w:p w14:paraId="50700120" w14:textId="77777777" w:rsidR="00462C9A" w:rsidRDefault="00462C9A" w:rsidP="001460C1">
      <w:pPr>
        <w:jc w:val="both"/>
      </w:pPr>
    </w:p>
    <w:p w14:paraId="3DD44AFF" w14:textId="144DF926" w:rsidR="00401E1E" w:rsidRDefault="00401E1E" w:rsidP="00401E1E">
      <w:pPr>
        <w:jc w:val="center"/>
        <w:rPr>
          <w:sz w:val="40"/>
          <w:szCs w:val="40"/>
        </w:rPr>
      </w:pPr>
      <w:r>
        <w:rPr>
          <w:sz w:val="40"/>
          <w:szCs w:val="40"/>
        </w:rPr>
        <w:t>APARTADO 1</w:t>
      </w:r>
    </w:p>
    <w:p w14:paraId="52169EA6" w14:textId="48D12071" w:rsidR="00B03BF4" w:rsidRDefault="00B03BF4" w:rsidP="00B03BF4">
      <w:pPr>
        <w:jc w:val="center"/>
      </w:pPr>
    </w:p>
    <w:p w14:paraId="41DD2993" w14:textId="0D3F55DF" w:rsidR="000C7B2F" w:rsidRDefault="00B03BF4" w:rsidP="00FB4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both"/>
        <w:textAlignment w:val="baseline"/>
      </w:pPr>
      <w:r>
        <w:rPr>
          <w:rFonts w:eastAsia="Times New Roman" w:cs="Courier New"/>
          <w:color w:val="000000"/>
          <w:bdr w:val="none" w:sz="0" w:space="0" w:color="auto" w:frame="1"/>
          <w:lang w:eastAsia="es-ES"/>
        </w:rPr>
        <w:tab/>
      </w:r>
      <w:r w:rsidR="00FB4EEB">
        <w:t xml:space="preserve">Lo más importante a comentar en este apartado, ha sido la toma de decisiones a la hora de crear las lambdas de Field. En primer lugar, el constructor pide una función, que devolverá un tipo de dato genérico (en este caso Integer o Booleano) y recibirá una String, de ahí que la instanciemos de la siguiente manera: </w:t>
      </w:r>
      <w:r w:rsidR="00FB4EEB">
        <w:rPr>
          <w:b/>
          <w:bCs/>
        </w:rPr>
        <w:t>Function&lt;String, A&gt;</w:t>
      </w:r>
      <w:r w:rsidR="00FB4EEB">
        <w:t>.</w:t>
      </w:r>
    </w:p>
    <w:p w14:paraId="51CE0A5A" w14:textId="686FFD54" w:rsidR="00FB4EEB" w:rsidRDefault="00FB4EEB" w:rsidP="00FB4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both"/>
        <w:textAlignment w:val="baseline"/>
      </w:pPr>
    </w:p>
    <w:p w14:paraId="2B56692B" w14:textId="6548B235" w:rsidR="00FB4EEB" w:rsidRPr="00FB4EEB" w:rsidRDefault="00FB4EEB" w:rsidP="00FB4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both"/>
        <w:textAlignment w:val="baseline"/>
      </w:pPr>
      <w:r>
        <w:tab/>
        <w:t xml:space="preserve">Como el dato genérico tiene que poder compararse, obligamos a que el dato recibido tenga esa característica con el </w:t>
      </w:r>
      <w:r>
        <w:rPr>
          <w:b/>
          <w:bCs/>
        </w:rPr>
        <w:t>extends Comparable&lt;A&gt;</w:t>
      </w:r>
      <w:r>
        <w:t>.</w:t>
      </w:r>
    </w:p>
    <w:p w14:paraId="4AFD5AE7" w14:textId="77777777" w:rsidR="000C7B2F" w:rsidRDefault="000C7B2F" w:rsidP="000C7B2F">
      <w:pPr>
        <w:jc w:val="both"/>
      </w:pPr>
    </w:p>
    <w:p w14:paraId="749522DC" w14:textId="4F368267" w:rsidR="000C7B2F" w:rsidRDefault="000C7B2F" w:rsidP="000C7B2F">
      <w:pPr>
        <w:jc w:val="center"/>
        <w:rPr>
          <w:sz w:val="40"/>
          <w:szCs w:val="40"/>
        </w:rPr>
      </w:pPr>
      <w:r>
        <w:rPr>
          <w:sz w:val="40"/>
          <w:szCs w:val="40"/>
        </w:rPr>
        <w:t>APARTADO 2</w:t>
      </w:r>
    </w:p>
    <w:p w14:paraId="756F542E" w14:textId="79358979" w:rsidR="000C7B2F" w:rsidRDefault="000C7B2F" w:rsidP="00401E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both"/>
        <w:textAlignment w:val="baseline"/>
      </w:pPr>
    </w:p>
    <w:p w14:paraId="740C4A02" w14:textId="15575D9D" w:rsidR="007F0113" w:rsidRDefault="000C7B2F" w:rsidP="00FB4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both"/>
        <w:textAlignment w:val="baseline"/>
      </w:pPr>
      <w:r>
        <w:tab/>
      </w:r>
      <w:r w:rsidR="00FB4EEB">
        <w:t xml:space="preserve">En este apartado, nos piden trabajar con una nueva clase que se encargará de agrupar las respuestas al formulario y ordenarlas según el tipo de entero. Para ello, hemos creado la clase </w:t>
      </w:r>
      <w:r w:rsidR="00FB4EEB">
        <w:rPr>
          <w:b/>
          <w:bCs/>
        </w:rPr>
        <w:t>DataAggregator</w:t>
      </w:r>
      <w:r w:rsidR="00FB4EEB">
        <w:t xml:space="preserve"> y la implementado la interfaz de Map. Creando así nuestra propia clase Map para poder tratar como mejor nos venga los datos introducidos.</w:t>
      </w:r>
    </w:p>
    <w:p w14:paraId="53AF1558" w14:textId="7ED2AB7B" w:rsidR="00FB4EEB" w:rsidRDefault="00FB4EEB" w:rsidP="00FB4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both"/>
        <w:textAlignment w:val="baseline"/>
      </w:pPr>
    </w:p>
    <w:p w14:paraId="730977B4" w14:textId="241B21A5" w:rsidR="00FB4EEB" w:rsidRPr="00FB4EEB" w:rsidRDefault="00FB4EEB" w:rsidP="00FB4E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both"/>
        <w:textAlignment w:val="baseline"/>
      </w:pPr>
      <w:r>
        <w:tab/>
        <w:t>Hay que tener en cuenta que tratamos nosotros con los índices de los values y por lo tanto es sencillo meter la pata.</w:t>
      </w:r>
    </w:p>
    <w:p w14:paraId="5EEE3FD0" w14:textId="77777777" w:rsidR="007F0113" w:rsidRDefault="007F0113" w:rsidP="007F0113">
      <w:pPr>
        <w:jc w:val="both"/>
      </w:pPr>
    </w:p>
    <w:p w14:paraId="75130998" w14:textId="5870AF65" w:rsidR="007F0113" w:rsidRDefault="007F0113" w:rsidP="007F0113">
      <w:pPr>
        <w:jc w:val="center"/>
        <w:rPr>
          <w:sz w:val="40"/>
          <w:szCs w:val="40"/>
        </w:rPr>
      </w:pPr>
      <w:r>
        <w:rPr>
          <w:sz w:val="40"/>
          <w:szCs w:val="40"/>
        </w:rPr>
        <w:t>APARTADO 3</w:t>
      </w:r>
    </w:p>
    <w:p w14:paraId="70E97042" w14:textId="7D3B8253" w:rsidR="00012FD1" w:rsidRDefault="00012FD1" w:rsidP="00FB4EEB">
      <w:pPr>
        <w:ind w:firstLine="993"/>
        <w:jc w:val="both"/>
      </w:pPr>
    </w:p>
    <w:p w14:paraId="6F039B84" w14:textId="24492D9E" w:rsidR="00FB4EEB" w:rsidRPr="00012FD1" w:rsidRDefault="00FB4EEB" w:rsidP="00FB4EEB">
      <w:pPr>
        <w:ind w:firstLine="993"/>
        <w:jc w:val="both"/>
      </w:pPr>
      <w:r>
        <w:t>En este tercer apartado, sin modificar el resto de los apartados y salidas, nos piden realizar una seguridad a los formularios. Para ello, hacemos caso de la pista dada y creamos un patrón de diseño de tipo Proxy, con el cuál al llamar a exec() de ProtectedForm, lo único que hacemos es comprobar la contraseña y si es correcta, entonces ahí, llamamos al exec del Form correspondiente.</w:t>
      </w:r>
    </w:p>
    <w:p w14:paraId="156AC4DC" w14:textId="77777777" w:rsidR="00CB3A2A" w:rsidRDefault="00CB3A2A" w:rsidP="007F0113">
      <w:pPr>
        <w:jc w:val="center"/>
      </w:pPr>
    </w:p>
    <w:p w14:paraId="58904912" w14:textId="0B03BFF1" w:rsidR="00CB3A2A" w:rsidRPr="00CB3A2A" w:rsidRDefault="00CB3A2A" w:rsidP="00CB3A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tLeast"/>
        <w:jc w:val="both"/>
        <w:textAlignment w:val="baseline"/>
        <w:rPr>
          <w:sz w:val="20"/>
          <w:szCs w:val="20"/>
        </w:rPr>
      </w:pPr>
    </w:p>
    <w:sectPr w:rsidR="00CB3A2A" w:rsidRPr="00CB3A2A" w:rsidSect="00CD7613">
      <w:footerReference w:type="even" r:id="rId11"/>
      <w:footerReference w:type="default" r:id="rId12"/>
      <w:pgSz w:w="11906" w:h="16838" w:code="9"/>
      <w:pgMar w:top="720" w:right="562" w:bottom="720" w:left="562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33E6D" w14:textId="77777777" w:rsidR="00277D53" w:rsidRDefault="00277D53" w:rsidP="00E74B29">
      <w:r>
        <w:separator/>
      </w:r>
    </w:p>
  </w:endnote>
  <w:endnote w:type="continuationSeparator" w:id="0">
    <w:p w14:paraId="7FE5C0C0" w14:textId="77777777" w:rsidR="00277D53" w:rsidRDefault="00277D5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4593664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12AAE99F" w14:textId="77777777" w:rsidR="00E74B29" w:rsidRDefault="00E74B29" w:rsidP="006709F1">
        <w:pPr>
          <w:pStyle w:val="Piedepgina"/>
          <w:rPr>
            <w:rStyle w:val="Nmerodepgina"/>
          </w:rPr>
        </w:pPr>
        <w:r>
          <w:rPr>
            <w:rStyle w:val="Nmerodepgina"/>
            <w:lang w:bidi="es-ES"/>
          </w:rPr>
          <w:fldChar w:fldCharType="begin"/>
        </w:r>
        <w:r>
          <w:rPr>
            <w:rStyle w:val="Nmerodepgina"/>
            <w:lang w:bidi="es-ES"/>
          </w:rPr>
          <w:instrText xml:space="preserve"> PAGE </w:instrText>
        </w:r>
        <w:r>
          <w:rPr>
            <w:rStyle w:val="Nmerodepgina"/>
            <w:lang w:bidi="es-ES"/>
          </w:rPr>
          <w:fldChar w:fldCharType="end"/>
        </w:r>
      </w:p>
    </w:sdtContent>
  </w:sdt>
  <w:p w14:paraId="41D12306" w14:textId="77777777" w:rsidR="00E74B29" w:rsidRDefault="00E74B29" w:rsidP="006709F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77138" w14:textId="77777777" w:rsidR="00E74B29" w:rsidRDefault="00E74B29" w:rsidP="006709F1">
    <w:pPr>
      <w:pStyle w:val="Piedepgina"/>
      <w:rPr>
        <w:rStyle w:val="Nmerodepgina"/>
      </w:rPr>
    </w:pP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8"/>
      <w:gridCol w:w="5391"/>
      <w:gridCol w:w="3235"/>
      <w:gridCol w:w="1078"/>
    </w:tblGrid>
    <w:tr w:rsidR="00E74B29" w14:paraId="1FB78BDF" w14:textId="77777777" w:rsidTr="006709F1">
      <w:tc>
        <w:tcPr>
          <w:tcW w:w="1079" w:type="dxa"/>
        </w:tcPr>
        <w:p w14:paraId="466F37DA" w14:textId="77777777" w:rsidR="00E74B29" w:rsidRPr="00E74B29" w:rsidRDefault="00E74B29" w:rsidP="006709F1">
          <w:pPr>
            <w:pStyle w:val="Piedepgina"/>
          </w:pPr>
        </w:p>
      </w:tc>
      <w:tc>
        <w:tcPr>
          <w:tcW w:w="5395" w:type="dxa"/>
        </w:tcPr>
        <w:p w14:paraId="33BE7D1D" w14:textId="72DB17BB" w:rsidR="00462C9A" w:rsidRPr="00874FE7" w:rsidRDefault="00BA65D5" w:rsidP="006709F1">
          <w:pPr>
            <w:pStyle w:val="Piedepgina"/>
          </w:pPr>
          <w:r>
            <w:t xml:space="preserve">P. </w:t>
          </w:r>
          <w:r w:rsidR="00401E1E">
            <w:t>ADSOFT</w:t>
          </w:r>
          <w:r>
            <w:t xml:space="preserve"> – PRÁCTICA </w:t>
          </w:r>
          <w:r w:rsidR="00FB4EEB">
            <w:t>5</w:t>
          </w:r>
        </w:p>
      </w:tc>
      <w:tc>
        <w:tcPr>
          <w:tcW w:w="3237" w:type="dxa"/>
        </w:tcPr>
        <w:sdt>
          <w:sdtPr>
            <w:rPr>
              <w:rStyle w:val="Nmerodepgina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Nmerodepgina"/>
            </w:rPr>
          </w:sdtEndPr>
          <w:sdtContent>
            <w:p w14:paraId="2DD28FFD" w14:textId="77777777" w:rsidR="00E74B29" w:rsidRPr="00E74B29" w:rsidRDefault="00E74B29" w:rsidP="006709F1">
              <w:pPr>
                <w:pStyle w:val="Piedepgina"/>
                <w:jc w:val="right"/>
              </w:pPr>
              <w:r w:rsidRPr="00E74B29">
                <w:rPr>
                  <w:lang w:bidi="es-ES"/>
                </w:rPr>
                <w:t xml:space="preserve">PÁGINA </w:t>
              </w:r>
              <w:r w:rsidRPr="00E74B29">
                <w:rPr>
                  <w:lang w:bidi="es-ES"/>
                </w:rPr>
                <w:fldChar w:fldCharType="begin"/>
              </w:r>
              <w:r w:rsidRPr="00E74B29">
                <w:rPr>
                  <w:lang w:bidi="es-ES"/>
                </w:rPr>
                <w:instrText xml:space="preserve"> PAGE </w:instrText>
              </w:r>
              <w:r w:rsidRPr="00E74B29">
                <w:rPr>
                  <w:lang w:bidi="es-ES"/>
                </w:rPr>
                <w:fldChar w:fldCharType="separate"/>
              </w:r>
              <w:r w:rsidR="00874EE2">
                <w:rPr>
                  <w:noProof/>
                  <w:lang w:bidi="es-ES"/>
                </w:rPr>
                <w:t>4</w:t>
              </w:r>
              <w:r w:rsidRPr="00E74B29">
                <w:rPr>
                  <w:lang w:bidi="es-ES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01EA9735" w14:textId="77777777" w:rsidR="00E74B29" w:rsidRPr="00E74B29" w:rsidRDefault="00E74B29" w:rsidP="006709F1">
          <w:pPr>
            <w:pStyle w:val="Piedepgina"/>
          </w:pPr>
        </w:p>
      </w:tc>
    </w:tr>
  </w:tbl>
  <w:p w14:paraId="5F7DA5A8" w14:textId="77777777" w:rsidR="00E74B29" w:rsidRDefault="00E74B29" w:rsidP="006709F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357CC" w14:textId="77777777" w:rsidR="00277D53" w:rsidRDefault="00277D53" w:rsidP="00E74B29">
      <w:r>
        <w:separator/>
      </w:r>
    </w:p>
  </w:footnote>
  <w:footnote w:type="continuationSeparator" w:id="0">
    <w:p w14:paraId="58603935" w14:textId="77777777" w:rsidR="00277D53" w:rsidRDefault="00277D5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40F2A"/>
    <w:multiLevelType w:val="hybridMultilevel"/>
    <w:tmpl w:val="85C0BAEC"/>
    <w:lvl w:ilvl="0" w:tplc="42D0832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3BC4196"/>
    <w:multiLevelType w:val="hybridMultilevel"/>
    <w:tmpl w:val="BD60A9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84BF2"/>
    <w:multiLevelType w:val="hybridMultilevel"/>
    <w:tmpl w:val="A262268C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22408E1"/>
    <w:multiLevelType w:val="hybridMultilevel"/>
    <w:tmpl w:val="E1368C0E"/>
    <w:lvl w:ilvl="0" w:tplc="885CBB8E">
      <w:start w:val="16"/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CFD1780"/>
    <w:multiLevelType w:val="hybridMultilevel"/>
    <w:tmpl w:val="5DF2AA82"/>
    <w:lvl w:ilvl="0" w:tplc="0C0A000F">
      <w:start w:val="1"/>
      <w:numFmt w:val="decimal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7D3951D7"/>
    <w:multiLevelType w:val="hybridMultilevel"/>
    <w:tmpl w:val="C1A0C9FC"/>
    <w:lvl w:ilvl="0" w:tplc="0C0A000F">
      <w:start w:val="1"/>
      <w:numFmt w:val="decimal"/>
      <w:lvlText w:val="%1."/>
      <w:lvlJc w:val="left"/>
      <w:pPr>
        <w:ind w:left="2520" w:hanging="360"/>
      </w:pPr>
    </w:lvl>
    <w:lvl w:ilvl="1" w:tplc="0C0A0019" w:tentative="1">
      <w:start w:val="1"/>
      <w:numFmt w:val="lowerLetter"/>
      <w:lvlText w:val="%2."/>
      <w:lvlJc w:val="left"/>
      <w:pPr>
        <w:ind w:left="3240" w:hanging="360"/>
      </w:pPr>
    </w:lvl>
    <w:lvl w:ilvl="2" w:tplc="0C0A001B" w:tentative="1">
      <w:start w:val="1"/>
      <w:numFmt w:val="lowerRoman"/>
      <w:lvlText w:val="%3."/>
      <w:lvlJc w:val="right"/>
      <w:pPr>
        <w:ind w:left="3960" w:hanging="180"/>
      </w:pPr>
    </w:lvl>
    <w:lvl w:ilvl="3" w:tplc="0C0A000F" w:tentative="1">
      <w:start w:val="1"/>
      <w:numFmt w:val="decimal"/>
      <w:lvlText w:val="%4."/>
      <w:lvlJc w:val="left"/>
      <w:pPr>
        <w:ind w:left="4680" w:hanging="360"/>
      </w:pPr>
    </w:lvl>
    <w:lvl w:ilvl="4" w:tplc="0C0A0019" w:tentative="1">
      <w:start w:val="1"/>
      <w:numFmt w:val="lowerLetter"/>
      <w:lvlText w:val="%5."/>
      <w:lvlJc w:val="left"/>
      <w:pPr>
        <w:ind w:left="5400" w:hanging="360"/>
      </w:pPr>
    </w:lvl>
    <w:lvl w:ilvl="5" w:tplc="0C0A001B" w:tentative="1">
      <w:start w:val="1"/>
      <w:numFmt w:val="lowerRoman"/>
      <w:lvlText w:val="%6."/>
      <w:lvlJc w:val="right"/>
      <w:pPr>
        <w:ind w:left="6120" w:hanging="180"/>
      </w:pPr>
    </w:lvl>
    <w:lvl w:ilvl="6" w:tplc="0C0A000F" w:tentative="1">
      <w:start w:val="1"/>
      <w:numFmt w:val="decimal"/>
      <w:lvlText w:val="%7."/>
      <w:lvlJc w:val="left"/>
      <w:pPr>
        <w:ind w:left="6840" w:hanging="360"/>
      </w:pPr>
    </w:lvl>
    <w:lvl w:ilvl="7" w:tplc="0C0A0019" w:tentative="1">
      <w:start w:val="1"/>
      <w:numFmt w:val="lowerLetter"/>
      <w:lvlText w:val="%8."/>
      <w:lvlJc w:val="left"/>
      <w:pPr>
        <w:ind w:left="7560" w:hanging="360"/>
      </w:pPr>
    </w:lvl>
    <w:lvl w:ilvl="8" w:tplc="0C0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C1"/>
    <w:rsid w:val="000036FD"/>
    <w:rsid w:val="00012FD1"/>
    <w:rsid w:val="00021804"/>
    <w:rsid w:val="00086FA5"/>
    <w:rsid w:val="00087408"/>
    <w:rsid w:val="000A2B0F"/>
    <w:rsid w:val="000C7B2F"/>
    <w:rsid w:val="000E4641"/>
    <w:rsid w:val="000F5362"/>
    <w:rsid w:val="00105F0B"/>
    <w:rsid w:val="0013050E"/>
    <w:rsid w:val="001460C1"/>
    <w:rsid w:val="00151F66"/>
    <w:rsid w:val="00177F8D"/>
    <w:rsid w:val="00185F4A"/>
    <w:rsid w:val="002746F9"/>
    <w:rsid w:val="00277D53"/>
    <w:rsid w:val="002C64B8"/>
    <w:rsid w:val="002D2200"/>
    <w:rsid w:val="002D47D3"/>
    <w:rsid w:val="003F4209"/>
    <w:rsid w:val="00401E1E"/>
    <w:rsid w:val="0040564B"/>
    <w:rsid w:val="00462C9A"/>
    <w:rsid w:val="0048120C"/>
    <w:rsid w:val="004909D9"/>
    <w:rsid w:val="00521481"/>
    <w:rsid w:val="005E3DEE"/>
    <w:rsid w:val="00665110"/>
    <w:rsid w:val="006709F1"/>
    <w:rsid w:val="00694867"/>
    <w:rsid w:val="006A3B3B"/>
    <w:rsid w:val="006C60E6"/>
    <w:rsid w:val="006F1239"/>
    <w:rsid w:val="00721B66"/>
    <w:rsid w:val="007C14A2"/>
    <w:rsid w:val="007F0113"/>
    <w:rsid w:val="00837914"/>
    <w:rsid w:val="008425CB"/>
    <w:rsid w:val="00874EE2"/>
    <w:rsid w:val="00874FE7"/>
    <w:rsid w:val="008924A0"/>
    <w:rsid w:val="00907127"/>
    <w:rsid w:val="00923F63"/>
    <w:rsid w:val="0093029B"/>
    <w:rsid w:val="00944028"/>
    <w:rsid w:val="00952F7D"/>
    <w:rsid w:val="0095496A"/>
    <w:rsid w:val="00986403"/>
    <w:rsid w:val="009A38BA"/>
    <w:rsid w:val="00A11F7D"/>
    <w:rsid w:val="00A30223"/>
    <w:rsid w:val="00A721D9"/>
    <w:rsid w:val="00A94401"/>
    <w:rsid w:val="00B03BF4"/>
    <w:rsid w:val="00B43E11"/>
    <w:rsid w:val="00B46140"/>
    <w:rsid w:val="00BA65D5"/>
    <w:rsid w:val="00BB0BD1"/>
    <w:rsid w:val="00BC580F"/>
    <w:rsid w:val="00C755AB"/>
    <w:rsid w:val="00CB0713"/>
    <w:rsid w:val="00CB3A2A"/>
    <w:rsid w:val="00CD7613"/>
    <w:rsid w:val="00D22241"/>
    <w:rsid w:val="00D43125"/>
    <w:rsid w:val="00D4543F"/>
    <w:rsid w:val="00D569B0"/>
    <w:rsid w:val="00D66A3A"/>
    <w:rsid w:val="00DB6085"/>
    <w:rsid w:val="00DC5338"/>
    <w:rsid w:val="00DF198B"/>
    <w:rsid w:val="00E74B29"/>
    <w:rsid w:val="00F50791"/>
    <w:rsid w:val="00F639B6"/>
    <w:rsid w:val="00F75727"/>
    <w:rsid w:val="00F85BC4"/>
    <w:rsid w:val="00FB2F1A"/>
    <w:rsid w:val="00FB4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61EE2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Ttulo1">
    <w:name w:val="heading 1"/>
    <w:basedOn w:val="Normal"/>
    <w:next w:val="Normal"/>
    <w:link w:val="Ttulo1C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Ttulo2">
    <w:name w:val="heading 2"/>
    <w:basedOn w:val="Normal"/>
    <w:next w:val="Normal"/>
    <w:link w:val="Ttulo2C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Ttulo3">
    <w:name w:val="heading 3"/>
    <w:basedOn w:val="Ttulo2"/>
    <w:next w:val="Normal"/>
    <w:link w:val="Ttulo3C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limitadorgrfico">
    <w:name w:val="Delimitador gráfico"/>
    <w:basedOn w:val="Normal"/>
    <w:uiPriority w:val="8"/>
    <w:qFormat/>
    <w:rsid w:val="00DF198B"/>
    <w:rPr>
      <w:sz w:val="10"/>
    </w:rPr>
  </w:style>
  <w:style w:type="paragraph" w:styleId="Textodeglobo">
    <w:name w:val="Balloon Text"/>
    <w:basedOn w:val="Normal"/>
    <w:link w:val="TextodegloboC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aconcuadrcula">
    <w:name w:val="Table Grid"/>
    <w:basedOn w:val="Tabla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1"/>
    <w:rsid w:val="00874FE7"/>
    <w:rPr>
      <w:b/>
      <w:sz w:val="48"/>
      <w:szCs w:val="48"/>
    </w:rPr>
  </w:style>
  <w:style w:type="character" w:customStyle="1" w:styleId="Ttulo3Car">
    <w:name w:val="Título 3 Car"/>
    <w:basedOn w:val="Fuentedeprrafopredeter"/>
    <w:link w:val="Ttulo3"/>
    <w:uiPriority w:val="2"/>
    <w:rsid w:val="00874FE7"/>
    <w:rPr>
      <w:sz w:val="36"/>
      <w:szCs w:val="36"/>
    </w:rPr>
  </w:style>
  <w:style w:type="character" w:customStyle="1" w:styleId="Ttulo4Car">
    <w:name w:val="Título 4 Car"/>
    <w:basedOn w:val="Fuentedeprrafopredeter"/>
    <w:link w:val="Ttulo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021804"/>
    <w:rPr>
      <w:sz w:val="26"/>
      <w:szCs w:val="28"/>
    </w:rPr>
  </w:style>
  <w:style w:type="paragraph" w:styleId="Encabezado">
    <w:name w:val="header"/>
    <w:basedOn w:val="Piedepgina"/>
    <w:link w:val="EncabezadoCar"/>
    <w:uiPriority w:val="99"/>
    <w:semiHidden/>
    <w:rsid w:val="00E74B29"/>
    <w:rPr>
      <w:rFonts w:ascii="Georgia" w:hAnsi="Georgia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74FE7"/>
    <w:rPr>
      <w:rFonts w:ascii="Georgia" w:hAnsi="Georgia"/>
    </w:rPr>
  </w:style>
  <w:style w:type="paragraph" w:styleId="Piedepgina">
    <w:name w:val="footer"/>
    <w:basedOn w:val="Normal"/>
    <w:link w:val="PiedepginaC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Nmerodepgina">
    <w:name w:val="page number"/>
    <w:basedOn w:val="Fuentedeprrafopredeter"/>
    <w:uiPriority w:val="99"/>
    <w:semiHidden/>
    <w:rsid w:val="00E74B29"/>
  </w:style>
  <w:style w:type="character" w:customStyle="1" w:styleId="Ttulo5Car">
    <w:name w:val="Título 5 Car"/>
    <w:basedOn w:val="Fuentedeprrafopredeter"/>
    <w:link w:val="Ttulo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Cita">
    <w:name w:val="Quote"/>
    <w:basedOn w:val="Normal"/>
    <w:next w:val="Normal"/>
    <w:link w:val="CitaC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CitaCar">
    <w:name w:val="Cita Car"/>
    <w:basedOn w:val="Fuentedeprrafopredeter"/>
    <w:link w:val="Cita"/>
    <w:uiPriority w:val="6"/>
    <w:rsid w:val="00874FE7"/>
    <w:rPr>
      <w:color w:val="476166" w:themeColor="accent1"/>
      <w:sz w:val="96"/>
      <w:szCs w:val="96"/>
    </w:rPr>
  </w:style>
  <w:style w:type="character" w:styleId="Textodelmarcadordeposicin">
    <w:name w:val="Placeholder Text"/>
    <w:basedOn w:val="Fuentedeprrafopredeter"/>
    <w:uiPriority w:val="99"/>
    <w:semiHidden/>
    <w:rsid w:val="00874FE7"/>
    <w:rPr>
      <w:color w:val="808080"/>
    </w:rPr>
  </w:style>
  <w:style w:type="paragraph" w:styleId="Prrafodelista">
    <w:name w:val="List Paragraph"/>
    <w:basedOn w:val="Normal"/>
    <w:uiPriority w:val="34"/>
    <w:semiHidden/>
    <w:qFormat/>
    <w:rsid w:val="001460C1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A65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A65D5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semiHidden/>
    <w:rsid w:val="00401E1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01E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jene\AppData\Roaming\Microsoft\Templates\Informe%20de%20estudiante%20modern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03094EA1DE40598FBCA8497C3297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D1D7CB-CA75-4BB1-AABA-0851C79041AF}"/>
      </w:docPartPr>
      <w:docPartBody>
        <w:p w:rsidR="006B31D7" w:rsidRDefault="00B7301F">
          <w:pPr>
            <w:pStyle w:val="DC03094EA1DE40598FBCA8497C3297DC"/>
          </w:pPr>
          <w:r w:rsidRPr="00DF198B">
            <w:rPr>
              <w:lang w:bidi="es-ES"/>
            </w:rPr>
            <w:t>—</w:t>
          </w:r>
        </w:p>
      </w:docPartBody>
    </w:docPart>
    <w:docPart>
      <w:docPartPr>
        <w:name w:val="04CBC4BB45A0410AA3E783A223928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4A936F-EB62-4F1B-8FA8-6DB9EFA8D2D7}"/>
      </w:docPartPr>
      <w:docPartBody>
        <w:p w:rsidR="006B31D7" w:rsidRDefault="00B7301F">
          <w:pPr>
            <w:pStyle w:val="04CBC4BB45A0410AA3E783A223928A37"/>
          </w:pPr>
          <w:r w:rsidRPr="00DF198B">
            <w:rPr>
              <w:lang w:bidi="es-ES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01F"/>
    <w:rsid w:val="00207457"/>
    <w:rsid w:val="003E5BC0"/>
    <w:rsid w:val="00404D96"/>
    <w:rsid w:val="004C63C0"/>
    <w:rsid w:val="006B31D7"/>
    <w:rsid w:val="0079673D"/>
    <w:rsid w:val="007B08BE"/>
    <w:rsid w:val="008C2D6E"/>
    <w:rsid w:val="00932037"/>
    <w:rsid w:val="00B7301F"/>
    <w:rsid w:val="00DE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C03094EA1DE40598FBCA8497C3297DC">
    <w:name w:val="DC03094EA1DE40598FBCA8497C3297DC"/>
  </w:style>
  <w:style w:type="paragraph" w:customStyle="1" w:styleId="04CBC4BB45A0410AA3E783A223928A37">
    <w:name w:val="04CBC4BB45A0410AA3E783A223928A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moderno.dotx</Template>
  <TotalTime>0</TotalTime>
  <Pages>2</Pages>
  <Words>263</Words>
  <Characters>1451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2021-03-10T10:56:00Z</dcterms:created>
  <dcterms:modified xsi:type="dcterms:W3CDTF">2021-05-08T09:46:00Z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